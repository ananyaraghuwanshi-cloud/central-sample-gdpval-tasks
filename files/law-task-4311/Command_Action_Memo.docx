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A7F51" w14:textId="77777777" w:rsidR="00A756F9" w:rsidRPr="00112DDE" w:rsidRDefault="00A756F9" w:rsidP="00112DDE">
      <w:pPr>
        <w:shd w:val="clear" w:color="auto" w:fill="FFFFFF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5B5B23E7" w14:textId="77777777" w:rsidR="00A756F9" w:rsidRPr="006D1947" w:rsidRDefault="00A756F9" w:rsidP="006D1947">
      <w:pPr>
        <w:shd w:val="clear" w:color="auto" w:fill="FFFFFF"/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61AD6F57" w14:textId="6A776A49" w:rsidR="00112DDE" w:rsidRPr="006D1947" w:rsidRDefault="00DF50D4" w:rsidP="00660E09">
      <w:pPr>
        <w:pStyle w:val="BodyText"/>
        <w:ind w:right="352"/>
        <w:jc w:val="right"/>
      </w:pPr>
      <w:r>
        <w:t>May 1, 2026</w:t>
      </w:r>
    </w:p>
    <w:p w14:paraId="1A8C4532" w14:textId="77777777" w:rsidR="00627C78" w:rsidRPr="006D1947" w:rsidRDefault="00627C78" w:rsidP="006D1947">
      <w:pPr>
        <w:widowControl w:val="0"/>
        <w:autoSpaceDE w:val="0"/>
        <w:autoSpaceDN w:val="0"/>
        <w:adjustRightInd w:val="0"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51656B14" w14:textId="73F070C3" w:rsidR="006D1947" w:rsidRPr="006D1947" w:rsidRDefault="006D1947" w:rsidP="006D1947">
      <w:pPr>
        <w:spacing w:after="0" w:line="240" w:lineRule="auto"/>
        <w:jc w:val="left"/>
        <w:rPr>
          <w:rFonts w:ascii="Times New Roman" w:hAnsi="Times New Roman"/>
          <w:sz w:val="24"/>
          <w:szCs w:val="24"/>
        </w:rPr>
      </w:pPr>
      <w:r w:rsidRPr="006D1947">
        <w:rPr>
          <w:rFonts w:ascii="Times New Roman" w:hAnsi="Times New Roman"/>
          <w:sz w:val="24"/>
          <w:szCs w:val="24"/>
        </w:rPr>
        <w:t xml:space="preserve">MEMORANDUM FOR </w:t>
      </w:r>
      <w:r w:rsidR="00481B8F">
        <w:rPr>
          <w:rFonts w:ascii="Times New Roman" w:hAnsi="Times New Roman"/>
          <w:sz w:val="24"/>
          <w:szCs w:val="24"/>
        </w:rPr>
        <w:t xml:space="preserve">MAJ TONY DEL VECCHIO </w:t>
      </w:r>
    </w:p>
    <w:p w14:paraId="41161842" w14:textId="77777777" w:rsidR="00660E09" w:rsidRDefault="00660E09" w:rsidP="006D1947">
      <w:pPr>
        <w:spacing w:after="0" w:line="240" w:lineRule="auto"/>
        <w:jc w:val="left"/>
        <w:rPr>
          <w:rFonts w:ascii="Times New Roman" w:hAnsi="Times New Roman"/>
          <w:sz w:val="24"/>
          <w:szCs w:val="24"/>
        </w:rPr>
      </w:pPr>
    </w:p>
    <w:p w14:paraId="270614BA" w14:textId="39CBD206" w:rsidR="006D1947" w:rsidRDefault="006D1947" w:rsidP="006D1947">
      <w:pPr>
        <w:spacing w:after="0" w:line="240" w:lineRule="auto"/>
        <w:jc w:val="left"/>
        <w:rPr>
          <w:rFonts w:ascii="Times New Roman" w:hAnsi="Times New Roman"/>
          <w:sz w:val="24"/>
          <w:szCs w:val="24"/>
        </w:rPr>
      </w:pPr>
      <w:r w:rsidRPr="006D1947">
        <w:rPr>
          <w:rFonts w:ascii="Times New Roman" w:hAnsi="Times New Roman"/>
          <w:sz w:val="24"/>
          <w:szCs w:val="24"/>
        </w:rPr>
        <w:t xml:space="preserve">FROM: </w:t>
      </w:r>
      <w:r w:rsidR="00C1139F">
        <w:rPr>
          <w:rFonts w:ascii="Times New Roman" w:hAnsi="Times New Roman"/>
          <w:sz w:val="24"/>
          <w:szCs w:val="24"/>
        </w:rPr>
        <w:t>007 FS/CC</w:t>
      </w:r>
    </w:p>
    <w:p w14:paraId="47D04FE7" w14:textId="77777777" w:rsidR="00660E09" w:rsidRPr="006D1947" w:rsidRDefault="00660E09" w:rsidP="006D1947">
      <w:pPr>
        <w:spacing w:after="0" w:line="240" w:lineRule="auto"/>
        <w:jc w:val="left"/>
        <w:rPr>
          <w:rFonts w:ascii="Times New Roman" w:hAnsi="Times New Roman"/>
          <w:sz w:val="24"/>
          <w:szCs w:val="24"/>
        </w:rPr>
      </w:pPr>
    </w:p>
    <w:p w14:paraId="2F55FDEF" w14:textId="4BD80886" w:rsidR="006D1947" w:rsidRPr="006D1947" w:rsidRDefault="006D1947" w:rsidP="006D1947">
      <w:pPr>
        <w:spacing w:after="0" w:line="240" w:lineRule="auto"/>
        <w:jc w:val="left"/>
        <w:rPr>
          <w:rFonts w:ascii="Times New Roman" w:hAnsi="Times New Roman"/>
          <w:sz w:val="24"/>
          <w:szCs w:val="24"/>
        </w:rPr>
      </w:pPr>
      <w:r w:rsidRPr="006D1947">
        <w:rPr>
          <w:rFonts w:ascii="Times New Roman" w:hAnsi="Times New Roman"/>
          <w:sz w:val="24"/>
          <w:szCs w:val="24"/>
        </w:rPr>
        <w:t xml:space="preserve">SUBJECT: </w:t>
      </w:r>
      <w:r w:rsidR="00481B8F">
        <w:rPr>
          <w:rFonts w:ascii="Times New Roman" w:hAnsi="Times New Roman"/>
          <w:sz w:val="24"/>
          <w:szCs w:val="24"/>
        </w:rPr>
        <w:t xml:space="preserve">Suspension of Aviation Service </w:t>
      </w:r>
    </w:p>
    <w:p w14:paraId="10FB95EA" w14:textId="77777777" w:rsidR="006D1947" w:rsidRPr="006D1947" w:rsidRDefault="006D1947" w:rsidP="006D1947">
      <w:pPr>
        <w:spacing w:after="0" w:line="240" w:lineRule="auto"/>
        <w:jc w:val="left"/>
        <w:rPr>
          <w:rFonts w:ascii="Times New Roman" w:hAnsi="Times New Roman"/>
          <w:sz w:val="24"/>
          <w:szCs w:val="24"/>
        </w:rPr>
      </w:pPr>
    </w:p>
    <w:p w14:paraId="1EB2EE8D" w14:textId="4CDF618B" w:rsidR="006D1947" w:rsidRDefault="00EA253B" w:rsidP="006D1947">
      <w:pPr>
        <w:spacing w:after="0" w:line="24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</w:t>
      </w:r>
      <w:r w:rsidR="002423D2">
        <w:rPr>
          <w:rFonts w:ascii="Times New Roman" w:hAnsi="Times New Roman"/>
          <w:sz w:val="24"/>
          <w:szCs w:val="24"/>
        </w:rPr>
        <w:t>I am suspending your aviation service IAW DAFMAN 11-402, paragraph</w:t>
      </w:r>
      <w:r w:rsidR="00BD47AB">
        <w:rPr>
          <w:rFonts w:ascii="Times New Roman" w:hAnsi="Times New Roman"/>
          <w:sz w:val="24"/>
          <w:szCs w:val="24"/>
        </w:rPr>
        <w:t>s</w:t>
      </w:r>
      <w:r w:rsidR="002423D2">
        <w:rPr>
          <w:rFonts w:ascii="Times New Roman" w:hAnsi="Times New Roman"/>
          <w:sz w:val="24"/>
          <w:szCs w:val="24"/>
        </w:rPr>
        <w:t xml:space="preserve"> </w:t>
      </w:r>
      <w:r w:rsidR="007D5C3D">
        <w:rPr>
          <w:rFonts w:ascii="Times New Roman" w:hAnsi="Times New Roman"/>
          <w:sz w:val="24"/>
          <w:szCs w:val="24"/>
        </w:rPr>
        <w:t>6.2.5.4</w:t>
      </w:r>
      <w:r w:rsidR="00C63668">
        <w:rPr>
          <w:rFonts w:ascii="Times New Roman" w:hAnsi="Times New Roman"/>
          <w:sz w:val="24"/>
          <w:szCs w:val="24"/>
        </w:rPr>
        <w:t>,</w:t>
      </w:r>
      <w:r w:rsidR="00BD47AB">
        <w:rPr>
          <w:rFonts w:ascii="Times New Roman" w:hAnsi="Times New Roman"/>
          <w:sz w:val="24"/>
          <w:szCs w:val="24"/>
        </w:rPr>
        <w:t xml:space="preserve"> </w:t>
      </w:r>
      <w:r w:rsidR="00BD47AB" w:rsidRPr="00BD47AB">
        <w:rPr>
          <w:rFonts w:ascii="Times New Roman" w:hAnsi="Times New Roman"/>
          <w:sz w:val="24"/>
          <w:szCs w:val="24"/>
        </w:rPr>
        <w:t>6.2.5.5.4, 6.2.5.5.1, and 6.2.5.3</w:t>
      </w:r>
      <w:r w:rsidR="00BD47AB">
        <w:rPr>
          <w:rFonts w:ascii="Times New Roman" w:hAnsi="Times New Roman"/>
          <w:sz w:val="24"/>
          <w:szCs w:val="24"/>
        </w:rPr>
        <w:t xml:space="preserve">, </w:t>
      </w:r>
      <w:r w:rsidR="007D5C3D">
        <w:rPr>
          <w:rFonts w:ascii="Times New Roman" w:hAnsi="Times New Roman"/>
          <w:sz w:val="24"/>
          <w:szCs w:val="24"/>
        </w:rPr>
        <w:t>member is being processed for involu</w:t>
      </w:r>
      <w:r w:rsidR="007746A0">
        <w:rPr>
          <w:rFonts w:ascii="Times New Roman" w:hAnsi="Times New Roman"/>
          <w:sz w:val="24"/>
          <w:szCs w:val="24"/>
        </w:rPr>
        <w:t>ntary discharge</w:t>
      </w:r>
      <w:r w:rsidR="002423D2">
        <w:rPr>
          <w:rFonts w:ascii="Times New Roman" w:hAnsi="Times New Roman"/>
          <w:sz w:val="24"/>
          <w:szCs w:val="24"/>
        </w:rPr>
        <w:t>. Your flight pay will be terminated the day prior to the effective date of your suspension.</w:t>
      </w:r>
    </w:p>
    <w:p w14:paraId="637A0BDB" w14:textId="77777777" w:rsidR="002423D2" w:rsidRDefault="002423D2" w:rsidP="006D1947">
      <w:pPr>
        <w:spacing w:after="0" w:line="240" w:lineRule="auto"/>
        <w:jc w:val="left"/>
        <w:rPr>
          <w:rFonts w:ascii="Times New Roman" w:hAnsi="Times New Roman"/>
          <w:sz w:val="24"/>
          <w:szCs w:val="24"/>
        </w:rPr>
      </w:pPr>
    </w:p>
    <w:p w14:paraId="0AE28A28" w14:textId="4150C97D" w:rsidR="002423D2" w:rsidRDefault="002423D2" w:rsidP="006D1947">
      <w:pPr>
        <w:spacing w:after="0" w:line="24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The HARM will publish an Aeronautical Order assigning ASC 04 Suspended Disqualification Action Pending, effective</w:t>
      </w:r>
      <w:r w:rsidR="00BF07AF">
        <w:rPr>
          <w:rFonts w:ascii="Times New Roman" w:hAnsi="Times New Roman"/>
          <w:sz w:val="24"/>
          <w:szCs w:val="24"/>
        </w:rPr>
        <w:t xml:space="preserve"> the date of this commander’s notification memorandum. </w:t>
      </w:r>
    </w:p>
    <w:p w14:paraId="65AEED70" w14:textId="77777777" w:rsidR="002423D2" w:rsidRDefault="002423D2" w:rsidP="006D1947">
      <w:pPr>
        <w:spacing w:after="0" w:line="240" w:lineRule="auto"/>
        <w:jc w:val="left"/>
        <w:rPr>
          <w:rFonts w:ascii="Times New Roman" w:hAnsi="Times New Roman"/>
          <w:sz w:val="24"/>
          <w:szCs w:val="24"/>
        </w:rPr>
      </w:pPr>
    </w:p>
    <w:p w14:paraId="2EB9DCBC" w14:textId="6307E248" w:rsidR="002423D2" w:rsidRDefault="002423D2" w:rsidP="006D1947">
      <w:pPr>
        <w:spacing w:after="0" w:line="24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By signing this memorandum, you acknowledge you have received a copy of this letter. </w:t>
      </w:r>
      <w:r w:rsidR="00172F83">
        <w:rPr>
          <w:rFonts w:ascii="Times New Roman" w:hAnsi="Times New Roman"/>
          <w:sz w:val="24"/>
          <w:szCs w:val="24"/>
        </w:rPr>
        <w:t xml:space="preserve">You must acknowledge receipt of this letter within two duty days. </w:t>
      </w:r>
      <w:r>
        <w:rPr>
          <w:rFonts w:ascii="Times New Roman" w:hAnsi="Times New Roman"/>
          <w:sz w:val="24"/>
          <w:szCs w:val="24"/>
        </w:rPr>
        <w:t xml:space="preserve">Any statements you wish to make must be submitted to </w:t>
      </w:r>
      <w:r w:rsidR="0072752A">
        <w:rPr>
          <w:rFonts w:ascii="Times New Roman" w:hAnsi="Times New Roman"/>
          <w:sz w:val="24"/>
          <w:szCs w:val="24"/>
        </w:rPr>
        <w:t xml:space="preserve">me by </w:t>
      </w:r>
      <w:r w:rsidR="00944691">
        <w:rPr>
          <w:rFonts w:ascii="Times New Roman" w:hAnsi="Times New Roman"/>
          <w:sz w:val="24"/>
          <w:szCs w:val="24"/>
        </w:rPr>
        <w:t xml:space="preserve">May </w:t>
      </w:r>
      <w:r w:rsidR="00BF07AF">
        <w:rPr>
          <w:rFonts w:ascii="Times New Roman" w:hAnsi="Times New Roman"/>
          <w:sz w:val="24"/>
          <w:szCs w:val="24"/>
        </w:rPr>
        <w:t>5</w:t>
      </w:r>
      <w:r w:rsidR="00944691">
        <w:rPr>
          <w:rFonts w:ascii="Times New Roman" w:hAnsi="Times New Roman"/>
          <w:sz w:val="24"/>
          <w:szCs w:val="24"/>
        </w:rPr>
        <w:t>,</w:t>
      </w:r>
      <w:r w:rsidR="0072752A">
        <w:rPr>
          <w:rFonts w:ascii="Times New Roman" w:hAnsi="Times New Roman"/>
          <w:sz w:val="24"/>
          <w:szCs w:val="24"/>
        </w:rPr>
        <w:t xml:space="preserve"> 2026.</w:t>
      </w:r>
    </w:p>
    <w:p w14:paraId="19427590" w14:textId="77777777" w:rsidR="00660E09" w:rsidRPr="006D1947" w:rsidRDefault="00660E09" w:rsidP="006D1947">
      <w:pPr>
        <w:spacing w:after="0" w:line="240" w:lineRule="auto"/>
        <w:jc w:val="left"/>
        <w:rPr>
          <w:rFonts w:ascii="Times New Roman" w:hAnsi="Times New Roman"/>
          <w:sz w:val="24"/>
          <w:szCs w:val="24"/>
        </w:rPr>
      </w:pPr>
    </w:p>
    <w:p w14:paraId="12475959" w14:textId="2A0AE3DA" w:rsidR="00627C78" w:rsidRPr="00627C78" w:rsidRDefault="00EA253B" w:rsidP="00CF22EB">
      <w:pPr>
        <w:widowControl w:val="0"/>
        <w:autoSpaceDE w:val="0"/>
        <w:autoSpaceDN w:val="0"/>
        <w:adjustRightInd w:val="0"/>
        <w:spacing w:after="0" w:line="240" w:lineRule="auto"/>
        <w:ind w:left="4680" w:firstLine="360"/>
        <w:jc w:val="left"/>
        <w:rPr>
          <w:rFonts w:ascii="Script MT Bold" w:eastAsia="Times New Roman" w:hAnsi="Script MT Bold" w:cs="Times New Roman"/>
          <w:sz w:val="40"/>
          <w:szCs w:val="40"/>
        </w:rPr>
      </w:pPr>
      <w:r>
        <w:rPr>
          <w:rFonts w:ascii="Script MT Bold" w:eastAsia="Times New Roman" w:hAnsi="Script MT Bold" w:cs="Times New Roman"/>
          <w:sz w:val="40"/>
          <w:szCs w:val="40"/>
        </w:rPr>
        <w:t>Joey D. Russo</w:t>
      </w:r>
    </w:p>
    <w:p w14:paraId="563B5810" w14:textId="77777777" w:rsidR="00627C78" w:rsidRPr="00627C78" w:rsidRDefault="00627C78" w:rsidP="00627C78">
      <w:pPr>
        <w:widowControl w:val="0"/>
        <w:autoSpaceDE w:val="0"/>
        <w:autoSpaceDN w:val="0"/>
        <w:adjustRightInd w:val="0"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3DAE4883" w14:textId="22A26D37" w:rsidR="00627C78" w:rsidRPr="00627C78" w:rsidRDefault="00EA253B" w:rsidP="00CF22EB">
      <w:pPr>
        <w:widowControl w:val="0"/>
        <w:autoSpaceDE w:val="0"/>
        <w:autoSpaceDN w:val="0"/>
        <w:adjustRightInd w:val="0"/>
        <w:spacing w:after="0" w:line="240" w:lineRule="auto"/>
        <w:ind w:left="4680" w:firstLine="36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JOEY D. RUSSO</w:t>
      </w:r>
      <w:r w:rsidR="00627C78" w:rsidRPr="00627C78">
        <w:rPr>
          <w:rFonts w:ascii="Times New Roman" w:eastAsia="Times New Roman" w:hAnsi="Times New Roman" w:cs="Times New Roman"/>
          <w:sz w:val="24"/>
          <w:szCs w:val="24"/>
        </w:rPr>
        <w:t>,</w:t>
      </w:r>
      <w:r w:rsidR="00627C78" w:rsidRPr="00627C78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Lt Col</w:t>
      </w:r>
      <w:r w:rsidR="00627C78" w:rsidRPr="00627C78">
        <w:rPr>
          <w:rFonts w:ascii="Times New Roman" w:eastAsia="Times New Roman" w:hAnsi="Times New Roman" w:cs="Times New Roman"/>
          <w:sz w:val="24"/>
          <w:szCs w:val="24"/>
        </w:rPr>
        <w:t>,</w:t>
      </w:r>
      <w:r w:rsidR="00627C78" w:rsidRPr="00627C78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627C78" w:rsidRPr="00627C78">
        <w:rPr>
          <w:rFonts w:ascii="Times New Roman" w:eastAsia="Times New Roman" w:hAnsi="Times New Roman" w:cs="Times New Roman"/>
          <w:spacing w:val="-4"/>
          <w:sz w:val="24"/>
          <w:szCs w:val="24"/>
        </w:rPr>
        <w:t>USAF</w:t>
      </w:r>
    </w:p>
    <w:p w14:paraId="6220963D" w14:textId="3CC57513" w:rsidR="00627C78" w:rsidRPr="00627C78" w:rsidRDefault="00F713C2" w:rsidP="00CF22EB">
      <w:pPr>
        <w:widowControl w:val="0"/>
        <w:autoSpaceDE w:val="0"/>
        <w:autoSpaceDN w:val="0"/>
        <w:adjustRightInd w:val="0"/>
        <w:spacing w:after="0" w:line="240" w:lineRule="auto"/>
        <w:ind w:left="4680" w:firstLine="36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Commander</w:t>
      </w:r>
    </w:p>
    <w:p w14:paraId="475FE0C6" w14:textId="7F77053F" w:rsidR="00B43F6F" w:rsidRDefault="00B43F6F" w:rsidP="00627C78">
      <w:pPr>
        <w:pStyle w:val="BodyText"/>
        <w:ind w:right="5909"/>
      </w:pPr>
    </w:p>
    <w:p w14:paraId="7D405CF3" w14:textId="77777777" w:rsidR="00944691" w:rsidRDefault="00944691" w:rsidP="00627C78">
      <w:pPr>
        <w:pStyle w:val="BodyText"/>
        <w:ind w:right="5909"/>
      </w:pPr>
    </w:p>
    <w:p w14:paraId="15959CC3" w14:textId="58B237A4" w:rsidR="0072752A" w:rsidRDefault="0072752A" w:rsidP="0072752A">
      <w:pPr>
        <w:pStyle w:val="BodyText"/>
      </w:pPr>
      <w:r>
        <w:t xml:space="preserve">1st Indorsement, MAJ TONY DEL VECCHIO </w:t>
      </w:r>
    </w:p>
    <w:p w14:paraId="31C190FF" w14:textId="77777777" w:rsidR="00DD1722" w:rsidRDefault="00DD1722" w:rsidP="0072752A">
      <w:pPr>
        <w:pStyle w:val="BodyText"/>
      </w:pPr>
    </w:p>
    <w:p w14:paraId="77E8EA6A" w14:textId="376E70B7" w:rsidR="00DD1722" w:rsidRDefault="00DD1722" w:rsidP="0072752A">
      <w:pPr>
        <w:pStyle w:val="BodyText"/>
      </w:pPr>
      <w:r>
        <w:t>TO: 007 FS/CC</w:t>
      </w:r>
    </w:p>
    <w:p w14:paraId="0EDE17FC" w14:textId="77777777" w:rsidR="00DD1722" w:rsidRDefault="00DD1722" w:rsidP="0072752A">
      <w:pPr>
        <w:pStyle w:val="BodyText"/>
      </w:pPr>
    </w:p>
    <w:p w14:paraId="485C2B59" w14:textId="65517933" w:rsidR="00DD1722" w:rsidRDefault="00DD1722" w:rsidP="0072752A">
      <w:pPr>
        <w:pStyle w:val="BodyText"/>
      </w:pPr>
      <w:r>
        <w:t>I acknowledg</w:t>
      </w:r>
      <w:r w:rsidR="009D358A">
        <w:t>e</w:t>
      </w:r>
      <w:r>
        <w:t xml:space="preserve"> receipt of this letter. I do / do not intend to submit </w:t>
      </w:r>
      <w:r w:rsidR="00E87397">
        <w:t>statements and/or documents for consideration.</w:t>
      </w:r>
    </w:p>
    <w:p w14:paraId="1101CBB0" w14:textId="77777777" w:rsidR="00E87397" w:rsidRDefault="00E87397" w:rsidP="0072752A">
      <w:pPr>
        <w:pStyle w:val="BodyText"/>
      </w:pPr>
    </w:p>
    <w:p w14:paraId="04852ECD" w14:textId="77777777" w:rsidR="00E87397" w:rsidRDefault="00E87397" w:rsidP="0072752A">
      <w:pPr>
        <w:pStyle w:val="BodyText"/>
      </w:pPr>
    </w:p>
    <w:p w14:paraId="67F1F7F8" w14:textId="77777777" w:rsidR="00E87397" w:rsidRDefault="00E87397" w:rsidP="0072752A">
      <w:pPr>
        <w:pStyle w:val="BodyText"/>
      </w:pPr>
    </w:p>
    <w:p w14:paraId="76EC3166" w14:textId="0EE0FF3E" w:rsidR="00E87397" w:rsidRDefault="00E87397" w:rsidP="0072752A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F22EB">
        <w:tab/>
      </w:r>
      <w:r w:rsidR="00CF22EB">
        <w:tab/>
      </w:r>
      <w:r>
        <w:t>TONY DEL VECCHIO, Maj, USAF</w:t>
      </w:r>
    </w:p>
    <w:p w14:paraId="0856F213" w14:textId="659D761A" w:rsidR="00E87397" w:rsidRPr="00DD1722" w:rsidRDefault="00E87397" w:rsidP="0072752A">
      <w:pPr>
        <w:pStyle w:val="BodyText"/>
      </w:pPr>
      <w:r>
        <w:tab/>
      </w:r>
      <w:r>
        <w:tab/>
      </w:r>
      <w:r>
        <w:tab/>
      </w:r>
    </w:p>
    <w:sectPr w:rsidR="00E87397" w:rsidRPr="00DD1722" w:rsidSect="00A756F9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B54D6" w14:textId="77777777" w:rsidR="00FB3C1D" w:rsidRDefault="00FB3C1D" w:rsidP="00F4774A">
      <w:pPr>
        <w:spacing w:after="0" w:line="240" w:lineRule="auto"/>
      </w:pPr>
      <w:r>
        <w:separator/>
      </w:r>
    </w:p>
  </w:endnote>
  <w:endnote w:type="continuationSeparator" w:id="0">
    <w:p w14:paraId="7E2D1B75" w14:textId="77777777" w:rsidR="00FB3C1D" w:rsidRDefault="00FB3C1D" w:rsidP="00F47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cript MT Bold">
    <w:panose1 w:val="03040602040607080904"/>
    <w:charset w:val="4D"/>
    <w:family w:val="script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85426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09823E15" w14:textId="6EC4E812" w:rsidR="000E67A5" w:rsidRPr="000E67A5" w:rsidRDefault="000E67A5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0E67A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E67A5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0E67A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0E67A5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0E67A5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127FC9DD" w14:textId="65B3E006" w:rsidR="6F22B717" w:rsidRPr="000E67A5" w:rsidRDefault="6F22B717" w:rsidP="009D326E">
    <w:pPr>
      <w:pStyle w:val="Footer"/>
      <w:jc w:val="center"/>
      <w:rPr>
        <w:rFonts w:ascii="Times New Roman" w:hAnsi="Times New Roman" w:cs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C80C6" w14:textId="4A132E50" w:rsidR="000E67A5" w:rsidRPr="000E67A5" w:rsidRDefault="000E67A5" w:rsidP="008C77D1">
    <w:pPr>
      <w:pStyle w:val="Footer"/>
      <w:rPr>
        <w:rFonts w:ascii="Times New Roman" w:hAnsi="Times New Roman" w:cs="Times New Roman"/>
        <w:sz w:val="24"/>
        <w:szCs w:val="24"/>
      </w:rPr>
    </w:pPr>
  </w:p>
  <w:p w14:paraId="6F194DBE" w14:textId="371B32D8" w:rsidR="00305CAC" w:rsidRPr="000E67A5" w:rsidRDefault="00305CAC" w:rsidP="005F5742">
    <w:pPr>
      <w:pStyle w:val="Footer"/>
      <w:tabs>
        <w:tab w:val="clear" w:pos="4680"/>
        <w:tab w:val="clear" w:pos="9360"/>
        <w:tab w:val="right" w:pos="8730"/>
        <w:tab w:val="right" w:pos="9180"/>
      </w:tabs>
      <w:jc w:val="center"/>
      <w:rPr>
        <w:rFonts w:ascii="Times New Roman" w:hAnsi="Times New Roman" w:cs="Times New Roman"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83609" w14:textId="77777777" w:rsidR="00FB3C1D" w:rsidRDefault="00FB3C1D" w:rsidP="00F4774A">
      <w:pPr>
        <w:spacing w:after="0" w:line="240" w:lineRule="auto"/>
      </w:pPr>
      <w:r>
        <w:separator/>
      </w:r>
    </w:p>
  </w:footnote>
  <w:footnote w:type="continuationSeparator" w:id="0">
    <w:p w14:paraId="5035DA15" w14:textId="77777777" w:rsidR="00FB3C1D" w:rsidRDefault="00FB3C1D" w:rsidP="00F47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74199" w14:textId="297A6335" w:rsidR="6F22B717" w:rsidRPr="009D326E" w:rsidRDefault="6F22B717" w:rsidP="009D326E">
    <w:pPr>
      <w:pStyle w:val="Header"/>
      <w:tabs>
        <w:tab w:val="clear" w:pos="4680"/>
        <w:tab w:val="clear" w:pos="9360"/>
      </w:tabs>
      <w:jc w:val="center"/>
      <w:rPr>
        <w:rFonts w:ascii="Copperplate Gothic Bold" w:hAnsi="Copperplate Gothic Bold" w:cs="Arial"/>
        <w:color w:val="355E93"/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EED47" w14:textId="3BCFBA4F" w:rsidR="00B73A42" w:rsidRPr="009950E6" w:rsidRDefault="007F54BA" w:rsidP="009950E6">
    <w:pPr>
      <w:pStyle w:val="Header"/>
      <w:tabs>
        <w:tab w:val="clear" w:pos="4680"/>
        <w:tab w:val="clear" w:pos="9360"/>
      </w:tabs>
      <w:ind w:right="630"/>
      <w:jc w:val="center"/>
      <w:rPr>
        <w:rFonts w:ascii="Copperplate Gothic Bold" w:hAnsi="Copperplate Gothic Bold" w:cs="Arial"/>
        <w:color w:val="355E93"/>
        <w:sz w:val="24"/>
      </w:rPr>
    </w:pPr>
    <w:r w:rsidRPr="007F54BA">
      <w:rPr>
        <w:rFonts w:ascii="Copperplate Gothic Bold" w:hAnsi="Copperplate Gothic Bold" w:cs="Arial"/>
        <w:b/>
        <w:bCs/>
        <w:noProof/>
        <w:color w:val="355E93"/>
        <w:sz w:val="24"/>
      </w:rPr>
      <w:drawing>
        <wp:anchor distT="0" distB="0" distL="114300" distR="114300" simplePos="0" relativeHeight="251660288" behindDoc="0" locked="0" layoutInCell="1" allowOverlap="1" wp14:anchorId="5FAAAB2E" wp14:editId="43B75F47">
          <wp:simplePos x="0" y="0"/>
          <wp:positionH relativeFrom="margin">
            <wp:posOffset>-276860</wp:posOffset>
          </wp:positionH>
          <wp:positionV relativeFrom="topMargin">
            <wp:posOffset>245110</wp:posOffset>
          </wp:positionV>
          <wp:extent cx="1057275" cy="1048385"/>
          <wp:effectExtent l="0" t="0" r="9525" b="0"/>
          <wp:wrapSquare wrapText="bothSides"/>
          <wp:docPr id="561941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1048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224E" w:rsidRPr="00763375">
      <w:rPr>
        <w:rFonts w:ascii="Copperplate Gothic Bold" w:hAnsi="Copperplate Gothic Bold" w:cs="Arial"/>
        <w:color w:val="355E93"/>
        <w:sz w:val="24"/>
      </w:rPr>
      <w:t>DEPARTMENT</w:t>
    </w:r>
    <w:r w:rsidR="00B73A42" w:rsidRPr="00763375">
      <w:rPr>
        <w:rFonts w:ascii="Copperplate Gothic Bold" w:hAnsi="Copperplate Gothic Bold" w:cs="Arial"/>
        <w:color w:val="355E93"/>
        <w:sz w:val="24"/>
      </w:rPr>
      <w:t xml:space="preserve"> OF THE AIR FORCE</w:t>
    </w:r>
  </w:p>
  <w:p w14:paraId="31B16E79" w14:textId="55578399" w:rsidR="00B73A42" w:rsidRPr="00763375" w:rsidRDefault="009950E6" w:rsidP="00A756F9">
    <w:pPr>
      <w:pStyle w:val="Header"/>
      <w:tabs>
        <w:tab w:val="clear" w:pos="4680"/>
        <w:tab w:val="clear" w:pos="9360"/>
        <w:tab w:val="left" w:pos="0"/>
      </w:tabs>
      <w:ind w:right="630"/>
      <w:jc w:val="center"/>
      <w:rPr>
        <w:rFonts w:ascii="Copperplate Gothic Bold" w:hAnsi="Copperplate Gothic Bold" w:cs="Arial"/>
        <w:color w:val="355E93"/>
        <w:sz w:val="21"/>
        <w:szCs w:val="21"/>
      </w:rPr>
    </w:pPr>
    <w:r>
      <w:rPr>
        <w:rFonts w:ascii="Copperplate Gothic Bold" w:hAnsi="Copperplate Gothic Bold" w:cs="Arial"/>
        <w:color w:val="355E93"/>
        <w:sz w:val="21"/>
        <w:szCs w:val="21"/>
      </w:rPr>
      <w:t>00</w:t>
    </w:r>
    <w:r w:rsidR="0048115C" w:rsidRPr="00763375">
      <w:rPr>
        <w:rFonts w:ascii="Copperplate Gothic Bold" w:hAnsi="Copperplate Gothic Bold" w:cs="Arial"/>
        <w:color w:val="355E93"/>
        <w:sz w:val="21"/>
        <w:szCs w:val="21"/>
      </w:rPr>
      <w:t>7TH</w:t>
    </w:r>
    <w:r w:rsidR="00F8224E" w:rsidRPr="00763375">
      <w:rPr>
        <w:rFonts w:ascii="Copperplate Gothic Bold" w:hAnsi="Copperplate Gothic Bold" w:cs="Arial"/>
        <w:color w:val="355E93"/>
        <w:sz w:val="21"/>
        <w:szCs w:val="21"/>
      </w:rPr>
      <w:t xml:space="preserve"> </w:t>
    </w:r>
    <w:r>
      <w:rPr>
        <w:rFonts w:ascii="Copperplate Gothic Bold" w:hAnsi="Copperplate Gothic Bold" w:cs="Arial"/>
        <w:color w:val="355E93"/>
        <w:sz w:val="21"/>
        <w:szCs w:val="21"/>
      </w:rPr>
      <w:t>AIRBASE</w:t>
    </w:r>
    <w:r w:rsidR="0048115C" w:rsidRPr="00763375">
      <w:rPr>
        <w:rFonts w:ascii="Copperplate Gothic Bold" w:hAnsi="Copperplate Gothic Bold" w:cs="Arial"/>
        <w:color w:val="355E93"/>
        <w:sz w:val="21"/>
        <w:szCs w:val="21"/>
      </w:rPr>
      <w:t xml:space="preserve"> WING</w:t>
    </w:r>
    <w:r w:rsidR="003C4E88" w:rsidRPr="00763375">
      <w:rPr>
        <w:rFonts w:ascii="Copperplate Gothic Bold" w:hAnsi="Copperplate Gothic Bold" w:cs="Arial"/>
        <w:color w:val="355E93"/>
        <w:sz w:val="21"/>
        <w:szCs w:val="21"/>
      </w:rPr>
      <w:t xml:space="preserve"> </w:t>
    </w:r>
  </w:p>
  <w:p w14:paraId="25A9B506" w14:textId="38CC24AA" w:rsidR="00962AF4" w:rsidRPr="00763375" w:rsidRDefault="00183F8C" w:rsidP="00A756F9">
    <w:pPr>
      <w:pStyle w:val="Header"/>
      <w:tabs>
        <w:tab w:val="clear" w:pos="4680"/>
        <w:tab w:val="clear" w:pos="9360"/>
        <w:tab w:val="left" w:pos="630"/>
      </w:tabs>
      <w:ind w:right="630"/>
      <w:jc w:val="center"/>
      <w:rPr>
        <w:rFonts w:ascii="Copperplate Gothic Bold" w:hAnsi="Copperplate Gothic Bold" w:cs="Arial"/>
        <w:color w:val="355E93"/>
        <w:sz w:val="21"/>
        <w:szCs w:val="21"/>
      </w:rPr>
    </w:pPr>
    <w:r>
      <w:rPr>
        <w:rFonts w:ascii="Copperplate Gothic Bold" w:hAnsi="Copperplate Gothic Bold" w:cs="Arial"/>
        <w:color w:val="355E93"/>
        <w:sz w:val="21"/>
        <w:szCs w:val="21"/>
      </w:rPr>
      <w:t>FA</w:t>
    </w:r>
    <w:r w:rsidR="00DF50D4">
      <w:rPr>
        <w:rFonts w:ascii="Copperplate Gothic Bold" w:hAnsi="Copperplate Gothic Bold" w:cs="Arial"/>
        <w:color w:val="355E93"/>
        <w:sz w:val="21"/>
        <w:szCs w:val="21"/>
      </w:rPr>
      <w:t>RGO</w:t>
    </w:r>
    <w:r>
      <w:rPr>
        <w:rFonts w:ascii="Copperplate Gothic Bold" w:hAnsi="Copperplate Gothic Bold" w:cs="Arial"/>
        <w:color w:val="355E93"/>
        <w:sz w:val="21"/>
        <w:szCs w:val="21"/>
      </w:rPr>
      <w:t xml:space="preserve"> </w:t>
    </w:r>
    <w:r w:rsidR="00F8224E" w:rsidRPr="00763375">
      <w:rPr>
        <w:rFonts w:ascii="Copperplate Gothic Bold" w:hAnsi="Copperplate Gothic Bold" w:cs="Arial"/>
        <w:color w:val="355E93"/>
        <w:sz w:val="21"/>
        <w:szCs w:val="21"/>
      </w:rPr>
      <w:t>AIR FORCE BASE</w:t>
    </w:r>
    <w:r w:rsidR="0048115C" w:rsidRPr="00763375">
      <w:rPr>
        <w:rFonts w:ascii="Copperplate Gothic Bold" w:hAnsi="Copperplate Gothic Bold" w:cs="Arial"/>
        <w:color w:val="355E93"/>
        <w:sz w:val="21"/>
        <w:szCs w:val="21"/>
      </w:rPr>
      <w:t xml:space="preserve"> </w:t>
    </w:r>
    <w:r>
      <w:rPr>
        <w:rFonts w:ascii="Copperplate Gothic Bold" w:hAnsi="Copperplate Gothic Bold" w:cs="Arial"/>
        <w:color w:val="355E93"/>
        <w:sz w:val="21"/>
        <w:szCs w:val="21"/>
      </w:rPr>
      <w:t>NORTH DAKOTA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334E8264"/>
    <w:lvl w:ilvl="0">
      <w:start w:val="1"/>
      <w:numFmt w:val="decimal"/>
      <w:lvlText w:val="%1."/>
      <w:lvlJc w:val="left"/>
      <w:pPr>
        <w:ind w:left="720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1"/>
      <w:numFmt w:val="lowerLetter"/>
      <w:lvlText w:val="%2."/>
      <w:lvlJc w:val="left"/>
      <w:pPr>
        <w:ind w:left="720" w:hanging="286"/>
      </w:pPr>
      <w:rPr>
        <w:rFonts w:ascii="Times New Roman" w:hAnsi="Times New Roman" w:cs="Times New Roman"/>
        <w:b w:val="0"/>
        <w:bCs w:val="0"/>
        <w:i w:val="0"/>
        <w:iCs w:val="0"/>
        <w:spacing w:val="-1"/>
        <w:w w:val="100"/>
        <w:sz w:val="24"/>
        <w:szCs w:val="24"/>
      </w:rPr>
    </w:lvl>
    <w:lvl w:ilvl="2">
      <w:start w:val="1"/>
      <w:numFmt w:val="decimal"/>
      <w:lvlText w:val="(%3)"/>
      <w:lvlJc w:val="left"/>
      <w:pPr>
        <w:ind w:left="720" w:hanging="399"/>
      </w:pPr>
      <w:rPr>
        <w:rFonts w:ascii="Times New Roman" w:hAnsi="Times New Roman" w:cs="Times New Roman"/>
        <w:b w:val="0"/>
        <w:bCs w:val="0"/>
        <w:i w:val="0"/>
        <w:iCs w:val="0"/>
        <w:spacing w:val="-1"/>
        <w:w w:val="100"/>
        <w:sz w:val="24"/>
        <w:szCs w:val="24"/>
      </w:rPr>
    </w:lvl>
    <w:lvl w:ilvl="3">
      <w:numFmt w:val="bullet"/>
      <w:lvlText w:val="•"/>
      <w:lvlJc w:val="left"/>
      <w:pPr>
        <w:ind w:left="3331" w:hanging="399"/>
      </w:pPr>
    </w:lvl>
    <w:lvl w:ilvl="4">
      <w:numFmt w:val="bullet"/>
      <w:lvlText w:val="•"/>
      <w:lvlJc w:val="left"/>
      <w:pPr>
        <w:ind w:left="4346" w:hanging="399"/>
      </w:pPr>
    </w:lvl>
    <w:lvl w:ilvl="5">
      <w:numFmt w:val="bullet"/>
      <w:lvlText w:val="•"/>
      <w:lvlJc w:val="left"/>
      <w:pPr>
        <w:ind w:left="5362" w:hanging="399"/>
      </w:pPr>
    </w:lvl>
    <w:lvl w:ilvl="6">
      <w:numFmt w:val="bullet"/>
      <w:lvlText w:val="•"/>
      <w:lvlJc w:val="left"/>
      <w:pPr>
        <w:ind w:left="6377" w:hanging="399"/>
      </w:pPr>
    </w:lvl>
    <w:lvl w:ilvl="7">
      <w:numFmt w:val="bullet"/>
      <w:lvlText w:val="•"/>
      <w:lvlJc w:val="left"/>
      <w:pPr>
        <w:ind w:left="7393" w:hanging="399"/>
      </w:pPr>
    </w:lvl>
    <w:lvl w:ilvl="8">
      <w:numFmt w:val="bullet"/>
      <w:lvlText w:val="•"/>
      <w:lvlJc w:val="left"/>
      <w:pPr>
        <w:ind w:left="8408" w:hanging="399"/>
      </w:pPr>
    </w:lvl>
  </w:abstractNum>
  <w:abstractNum w:abstractNumId="1" w15:restartNumberingAfterBreak="0">
    <w:nsid w:val="00000403"/>
    <w:multiLevelType w:val="multilevel"/>
    <w:tmpl w:val="FFFFFFFF"/>
    <w:lvl w:ilvl="0">
      <w:start w:val="1"/>
      <w:numFmt w:val="decimal"/>
      <w:lvlText w:val="%1."/>
      <w:lvlJc w:val="left"/>
      <w:pPr>
        <w:ind w:left="1020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1962" w:hanging="300"/>
      </w:pPr>
    </w:lvl>
    <w:lvl w:ilvl="2">
      <w:numFmt w:val="bullet"/>
      <w:lvlText w:val="•"/>
      <w:lvlJc w:val="left"/>
      <w:pPr>
        <w:ind w:left="2904" w:hanging="300"/>
      </w:pPr>
    </w:lvl>
    <w:lvl w:ilvl="3">
      <w:numFmt w:val="bullet"/>
      <w:lvlText w:val="•"/>
      <w:lvlJc w:val="left"/>
      <w:pPr>
        <w:ind w:left="3846" w:hanging="300"/>
      </w:pPr>
    </w:lvl>
    <w:lvl w:ilvl="4">
      <w:numFmt w:val="bullet"/>
      <w:lvlText w:val="•"/>
      <w:lvlJc w:val="left"/>
      <w:pPr>
        <w:ind w:left="4788" w:hanging="300"/>
      </w:pPr>
    </w:lvl>
    <w:lvl w:ilvl="5">
      <w:numFmt w:val="bullet"/>
      <w:lvlText w:val="•"/>
      <w:lvlJc w:val="left"/>
      <w:pPr>
        <w:ind w:left="5730" w:hanging="300"/>
      </w:pPr>
    </w:lvl>
    <w:lvl w:ilvl="6">
      <w:numFmt w:val="bullet"/>
      <w:lvlText w:val="•"/>
      <w:lvlJc w:val="left"/>
      <w:pPr>
        <w:ind w:left="6672" w:hanging="300"/>
      </w:pPr>
    </w:lvl>
    <w:lvl w:ilvl="7">
      <w:numFmt w:val="bullet"/>
      <w:lvlText w:val="•"/>
      <w:lvlJc w:val="left"/>
      <w:pPr>
        <w:ind w:left="7614" w:hanging="300"/>
      </w:pPr>
    </w:lvl>
    <w:lvl w:ilvl="8">
      <w:numFmt w:val="bullet"/>
      <w:lvlText w:val="•"/>
      <w:lvlJc w:val="left"/>
      <w:pPr>
        <w:ind w:left="8556" w:hanging="300"/>
      </w:pPr>
    </w:lvl>
  </w:abstractNum>
  <w:abstractNum w:abstractNumId="2" w15:restartNumberingAfterBreak="0">
    <w:nsid w:val="0495065F"/>
    <w:multiLevelType w:val="multilevel"/>
    <w:tmpl w:val="38EAC2D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63FA1"/>
    <w:multiLevelType w:val="hybridMultilevel"/>
    <w:tmpl w:val="6CF6822C"/>
    <w:lvl w:ilvl="0" w:tplc="51D482E0">
      <w:start w:val="1"/>
      <w:numFmt w:val="decimal"/>
      <w:lvlText w:val="%1."/>
      <w:lvlJc w:val="left"/>
      <w:pPr>
        <w:ind w:left="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09623022"/>
    <w:multiLevelType w:val="multilevel"/>
    <w:tmpl w:val="334E8264"/>
    <w:lvl w:ilvl="0">
      <w:start w:val="1"/>
      <w:numFmt w:val="decimal"/>
      <w:lvlText w:val="%1."/>
      <w:lvlJc w:val="left"/>
      <w:pPr>
        <w:ind w:left="720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1"/>
      <w:numFmt w:val="lowerLetter"/>
      <w:lvlText w:val="%2."/>
      <w:lvlJc w:val="left"/>
      <w:pPr>
        <w:ind w:left="720" w:hanging="286"/>
      </w:pPr>
      <w:rPr>
        <w:rFonts w:ascii="Times New Roman" w:hAnsi="Times New Roman" w:cs="Times New Roman"/>
        <w:b w:val="0"/>
        <w:bCs w:val="0"/>
        <w:i w:val="0"/>
        <w:iCs w:val="0"/>
        <w:spacing w:val="-1"/>
        <w:w w:val="100"/>
        <w:sz w:val="24"/>
        <w:szCs w:val="24"/>
      </w:rPr>
    </w:lvl>
    <w:lvl w:ilvl="2">
      <w:start w:val="1"/>
      <w:numFmt w:val="decimal"/>
      <w:lvlText w:val="(%3)"/>
      <w:lvlJc w:val="left"/>
      <w:pPr>
        <w:ind w:left="720" w:hanging="399"/>
      </w:pPr>
      <w:rPr>
        <w:rFonts w:ascii="Times New Roman" w:hAnsi="Times New Roman" w:cs="Times New Roman"/>
        <w:b w:val="0"/>
        <w:bCs w:val="0"/>
        <w:i w:val="0"/>
        <w:iCs w:val="0"/>
        <w:spacing w:val="-1"/>
        <w:w w:val="100"/>
        <w:sz w:val="24"/>
        <w:szCs w:val="24"/>
      </w:rPr>
    </w:lvl>
    <w:lvl w:ilvl="3">
      <w:numFmt w:val="bullet"/>
      <w:lvlText w:val="•"/>
      <w:lvlJc w:val="left"/>
      <w:pPr>
        <w:ind w:left="3331" w:hanging="399"/>
      </w:pPr>
    </w:lvl>
    <w:lvl w:ilvl="4">
      <w:numFmt w:val="bullet"/>
      <w:lvlText w:val="•"/>
      <w:lvlJc w:val="left"/>
      <w:pPr>
        <w:ind w:left="4346" w:hanging="399"/>
      </w:pPr>
    </w:lvl>
    <w:lvl w:ilvl="5">
      <w:numFmt w:val="bullet"/>
      <w:lvlText w:val="•"/>
      <w:lvlJc w:val="left"/>
      <w:pPr>
        <w:ind w:left="5362" w:hanging="399"/>
      </w:pPr>
    </w:lvl>
    <w:lvl w:ilvl="6">
      <w:numFmt w:val="bullet"/>
      <w:lvlText w:val="•"/>
      <w:lvlJc w:val="left"/>
      <w:pPr>
        <w:ind w:left="6377" w:hanging="399"/>
      </w:pPr>
    </w:lvl>
    <w:lvl w:ilvl="7">
      <w:numFmt w:val="bullet"/>
      <w:lvlText w:val="•"/>
      <w:lvlJc w:val="left"/>
      <w:pPr>
        <w:ind w:left="7393" w:hanging="399"/>
      </w:pPr>
    </w:lvl>
    <w:lvl w:ilvl="8">
      <w:numFmt w:val="bullet"/>
      <w:lvlText w:val="•"/>
      <w:lvlJc w:val="left"/>
      <w:pPr>
        <w:ind w:left="8408" w:hanging="399"/>
      </w:pPr>
    </w:lvl>
  </w:abstractNum>
  <w:abstractNum w:abstractNumId="5" w15:restartNumberingAfterBreak="0">
    <w:nsid w:val="14CA383D"/>
    <w:multiLevelType w:val="multilevel"/>
    <w:tmpl w:val="334E8264"/>
    <w:lvl w:ilvl="0">
      <w:start w:val="1"/>
      <w:numFmt w:val="decimal"/>
      <w:lvlText w:val="%1."/>
      <w:lvlJc w:val="left"/>
      <w:pPr>
        <w:ind w:left="720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1"/>
      <w:numFmt w:val="lowerLetter"/>
      <w:lvlText w:val="%2."/>
      <w:lvlJc w:val="left"/>
      <w:pPr>
        <w:ind w:left="720" w:hanging="286"/>
      </w:pPr>
      <w:rPr>
        <w:rFonts w:ascii="Times New Roman" w:hAnsi="Times New Roman" w:cs="Times New Roman"/>
        <w:b w:val="0"/>
        <w:bCs w:val="0"/>
        <w:i w:val="0"/>
        <w:iCs w:val="0"/>
        <w:spacing w:val="-1"/>
        <w:w w:val="100"/>
        <w:sz w:val="24"/>
        <w:szCs w:val="24"/>
      </w:rPr>
    </w:lvl>
    <w:lvl w:ilvl="2">
      <w:start w:val="1"/>
      <w:numFmt w:val="decimal"/>
      <w:lvlText w:val="(%3)"/>
      <w:lvlJc w:val="left"/>
      <w:pPr>
        <w:ind w:left="720" w:hanging="399"/>
      </w:pPr>
      <w:rPr>
        <w:rFonts w:ascii="Times New Roman" w:hAnsi="Times New Roman" w:cs="Times New Roman"/>
        <w:b w:val="0"/>
        <w:bCs w:val="0"/>
        <w:i w:val="0"/>
        <w:iCs w:val="0"/>
        <w:spacing w:val="-1"/>
        <w:w w:val="100"/>
        <w:sz w:val="24"/>
        <w:szCs w:val="24"/>
      </w:rPr>
    </w:lvl>
    <w:lvl w:ilvl="3">
      <w:numFmt w:val="bullet"/>
      <w:lvlText w:val="•"/>
      <w:lvlJc w:val="left"/>
      <w:pPr>
        <w:ind w:left="3331" w:hanging="399"/>
      </w:pPr>
    </w:lvl>
    <w:lvl w:ilvl="4">
      <w:numFmt w:val="bullet"/>
      <w:lvlText w:val="•"/>
      <w:lvlJc w:val="left"/>
      <w:pPr>
        <w:ind w:left="4346" w:hanging="399"/>
      </w:pPr>
    </w:lvl>
    <w:lvl w:ilvl="5">
      <w:numFmt w:val="bullet"/>
      <w:lvlText w:val="•"/>
      <w:lvlJc w:val="left"/>
      <w:pPr>
        <w:ind w:left="5362" w:hanging="399"/>
      </w:pPr>
    </w:lvl>
    <w:lvl w:ilvl="6">
      <w:numFmt w:val="bullet"/>
      <w:lvlText w:val="•"/>
      <w:lvlJc w:val="left"/>
      <w:pPr>
        <w:ind w:left="6377" w:hanging="399"/>
      </w:pPr>
    </w:lvl>
    <w:lvl w:ilvl="7">
      <w:numFmt w:val="bullet"/>
      <w:lvlText w:val="•"/>
      <w:lvlJc w:val="left"/>
      <w:pPr>
        <w:ind w:left="7393" w:hanging="399"/>
      </w:pPr>
    </w:lvl>
    <w:lvl w:ilvl="8">
      <w:numFmt w:val="bullet"/>
      <w:lvlText w:val="•"/>
      <w:lvlJc w:val="left"/>
      <w:pPr>
        <w:ind w:left="8408" w:hanging="399"/>
      </w:pPr>
    </w:lvl>
  </w:abstractNum>
  <w:abstractNum w:abstractNumId="6" w15:restartNumberingAfterBreak="0">
    <w:nsid w:val="2032598C"/>
    <w:multiLevelType w:val="hybridMultilevel"/>
    <w:tmpl w:val="212A8D22"/>
    <w:lvl w:ilvl="0" w:tplc="A274DE42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6E1DB4"/>
    <w:multiLevelType w:val="hybridMultilevel"/>
    <w:tmpl w:val="4EF451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45319A"/>
    <w:multiLevelType w:val="hybridMultilevel"/>
    <w:tmpl w:val="A308D16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(%3)"/>
      <w:lvlJc w:val="right"/>
      <w:pPr>
        <w:ind w:left="2160" w:hanging="180"/>
      </w:pPr>
      <w:rPr>
        <w:rFonts w:ascii="Times New Roman" w:eastAsia="Times New Roman" w:hAnsi="Times New Roman" w:cs="Times New Roman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5C73E5"/>
    <w:multiLevelType w:val="multilevel"/>
    <w:tmpl w:val="1612F056"/>
    <w:styleLink w:val="OfficialOutlineFormat"/>
    <w:lvl w:ilvl="0">
      <w:start w:val="1"/>
      <w:numFmt w:val="decimal"/>
      <w:pStyle w:val="Body"/>
      <w:suff w:val="nothing"/>
      <w:lvlText w:val="%1.  "/>
      <w:lvlJc w:val="left"/>
      <w:pPr>
        <w:ind w:left="0" w:firstLine="0"/>
      </w:pPr>
      <w:rPr>
        <w:rFonts w:ascii="Times New Roman" w:eastAsia="Calibri" w:hAnsi="Times New Roman" w:cs="Times New Roman" w:hint="default"/>
      </w:rPr>
    </w:lvl>
    <w:lvl w:ilvl="1">
      <w:start w:val="1"/>
      <w:numFmt w:val="lowerLetter"/>
      <w:suff w:val="nothing"/>
      <w:lvlText w:val="%2.  "/>
      <w:lvlJc w:val="left"/>
      <w:pPr>
        <w:ind w:left="0" w:firstLine="324"/>
      </w:pPr>
    </w:lvl>
    <w:lvl w:ilvl="2">
      <w:start w:val="1"/>
      <w:numFmt w:val="decimal"/>
      <w:suff w:val="nothing"/>
      <w:lvlText w:val="(%3)  "/>
      <w:lvlJc w:val="left"/>
      <w:pPr>
        <w:ind w:left="0" w:firstLine="611"/>
      </w:pPr>
    </w:lvl>
    <w:lvl w:ilvl="3">
      <w:start w:val="1"/>
      <w:numFmt w:val="lowerLetter"/>
      <w:suff w:val="nothing"/>
      <w:lvlText w:val="(%4)  "/>
      <w:lvlJc w:val="left"/>
      <w:pPr>
        <w:ind w:left="0" w:firstLine="1034"/>
      </w:pPr>
    </w:lvl>
    <w:lvl w:ilvl="4">
      <w:start w:val="1"/>
      <w:numFmt w:val="decimal"/>
      <w:suff w:val="nothing"/>
      <w:lvlText w:val="%5  "/>
      <w:lvlJc w:val="left"/>
      <w:pPr>
        <w:ind w:left="0" w:firstLine="1420"/>
      </w:pPr>
      <w:rPr>
        <w:u w:val="words"/>
      </w:rPr>
    </w:lvl>
    <w:lvl w:ilvl="5">
      <w:start w:val="1"/>
      <w:numFmt w:val="lowerLetter"/>
      <w:suff w:val="nothing"/>
      <w:lvlText w:val="%6  "/>
      <w:lvlJc w:val="left"/>
      <w:pPr>
        <w:ind w:left="0" w:firstLine="1683"/>
      </w:pPr>
      <w:rPr>
        <w:u w:val="words"/>
      </w:rPr>
    </w:lvl>
    <w:lvl w:ilvl="6">
      <w:start w:val="1"/>
      <w:numFmt w:val="decimal"/>
      <w:suff w:val="nothing"/>
      <w:lvlText w:val="[%7]  "/>
      <w:lvlJc w:val="left"/>
      <w:pPr>
        <w:ind w:left="0" w:firstLine="1909"/>
      </w:pPr>
    </w:lvl>
    <w:lvl w:ilvl="7">
      <w:start w:val="1"/>
      <w:numFmt w:val="none"/>
      <w:lvlText w:val="DO NOT USE"/>
      <w:lvlJc w:val="left"/>
      <w:pPr>
        <w:ind w:left="0" w:firstLine="0"/>
      </w:pPr>
    </w:lvl>
    <w:lvl w:ilvl="8">
      <w:start w:val="1"/>
      <w:numFmt w:val="none"/>
      <w:lvlText w:val="DO NOT USE"/>
      <w:lvlJc w:val="left"/>
      <w:pPr>
        <w:ind w:left="0" w:firstLine="0"/>
      </w:pPr>
    </w:lvl>
  </w:abstractNum>
  <w:abstractNum w:abstractNumId="10" w15:restartNumberingAfterBreak="0">
    <w:nsid w:val="2E6C2468"/>
    <w:multiLevelType w:val="multilevel"/>
    <w:tmpl w:val="334E8264"/>
    <w:lvl w:ilvl="0">
      <w:start w:val="1"/>
      <w:numFmt w:val="decimal"/>
      <w:lvlText w:val="%1."/>
      <w:lvlJc w:val="left"/>
      <w:pPr>
        <w:ind w:left="720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1"/>
      <w:numFmt w:val="lowerLetter"/>
      <w:lvlText w:val="%2."/>
      <w:lvlJc w:val="left"/>
      <w:pPr>
        <w:ind w:left="720" w:hanging="286"/>
      </w:pPr>
      <w:rPr>
        <w:rFonts w:ascii="Times New Roman" w:hAnsi="Times New Roman" w:cs="Times New Roman"/>
        <w:b w:val="0"/>
        <w:bCs w:val="0"/>
        <w:i w:val="0"/>
        <w:iCs w:val="0"/>
        <w:spacing w:val="-1"/>
        <w:w w:val="100"/>
        <w:sz w:val="24"/>
        <w:szCs w:val="24"/>
      </w:rPr>
    </w:lvl>
    <w:lvl w:ilvl="2">
      <w:start w:val="1"/>
      <w:numFmt w:val="decimal"/>
      <w:lvlText w:val="(%3)"/>
      <w:lvlJc w:val="left"/>
      <w:pPr>
        <w:ind w:left="720" w:hanging="399"/>
      </w:pPr>
      <w:rPr>
        <w:rFonts w:ascii="Times New Roman" w:hAnsi="Times New Roman" w:cs="Times New Roman"/>
        <w:b w:val="0"/>
        <w:bCs w:val="0"/>
        <w:i w:val="0"/>
        <w:iCs w:val="0"/>
        <w:spacing w:val="-1"/>
        <w:w w:val="100"/>
        <w:sz w:val="24"/>
        <w:szCs w:val="24"/>
      </w:rPr>
    </w:lvl>
    <w:lvl w:ilvl="3">
      <w:numFmt w:val="bullet"/>
      <w:lvlText w:val="•"/>
      <w:lvlJc w:val="left"/>
      <w:pPr>
        <w:ind w:left="3331" w:hanging="399"/>
      </w:pPr>
    </w:lvl>
    <w:lvl w:ilvl="4">
      <w:numFmt w:val="bullet"/>
      <w:lvlText w:val="•"/>
      <w:lvlJc w:val="left"/>
      <w:pPr>
        <w:ind w:left="4346" w:hanging="399"/>
      </w:pPr>
    </w:lvl>
    <w:lvl w:ilvl="5">
      <w:numFmt w:val="bullet"/>
      <w:lvlText w:val="•"/>
      <w:lvlJc w:val="left"/>
      <w:pPr>
        <w:ind w:left="5362" w:hanging="399"/>
      </w:pPr>
    </w:lvl>
    <w:lvl w:ilvl="6">
      <w:numFmt w:val="bullet"/>
      <w:lvlText w:val="•"/>
      <w:lvlJc w:val="left"/>
      <w:pPr>
        <w:ind w:left="6377" w:hanging="399"/>
      </w:pPr>
    </w:lvl>
    <w:lvl w:ilvl="7">
      <w:numFmt w:val="bullet"/>
      <w:lvlText w:val="•"/>
      <w:lvlJc w:val="left"/>
      <w:pPr>
        <w:ind w:left="7393" w:hanging="399"/>
      </w:pPr>
    </w:lvl>
    <w:lvl w:ilvl="8">
      <w:numFmt w:val="bullet"/>
      <w:lvlText w:val="•"/>
      <w:lvlJc w:val="left"/>
      <w:pPr>
        <w:ind w:left="8408" w:hanging="399"/>
      </w:pPr>
    </w:lvl>
  </w:abstractNum>
  <w:abstractNum w:abstractNumId="11" w15:restartNumberingAfterBreak="0">
    <w:nsid w:val="358E588C"/>
    <w:multiLevelType w:val="hybridMultilevel"/>
    <w:tmpl w:val="6FC2E8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AD2D0E"/>
    <w:multiLevelType w:val="multilevel"/>
    <w:tmpl w:val="334E8264"/>
    <w:lvl w:ilvl="0">
      <w:start w:val="1"/>
      <w:numFmt w:val="decimal"/>
      <w:lvlText w:val="%1."/>
      <w:lvlJc w:val="left"/>
      <w:pPr>
        <w:ind w:left="720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1"/>
      <w:numFmt w:val="lowerLetter"/>
      <w:lvlText w:val="%2."/>
      <w:lvlJc w:val="left"/>
      <w:pPr>
        <w:ind w:left="720" w:hanging="286"/>
      </w:pPr>
      <w:rPr>
        <w:rFonts w:ascii="Times New Roman" w:hAnsi="Times New Roman" w:cs="Times New Roman"/>
        <w:b w:val="0"/>
        <w:bCs w:val="0"/>
        <w:i w:val="0"/>
        <w:iCs w:val="0"/>
        <w:spacing w:val="-1"/>
        <w:w w:val="100"/>
        <w:sz w:val="24"/>
        <w:szCs w:val="24"/>
      </w:rPr>
    </w:lvl>
    <w:lvl w:ilvl="2">
      <w:start w:val="1"/>
      <w:numFmt w:val="decimal"/>
      <w:lvlText w:val="(%3)"/>
      <w:lvlJc w:val="left"/>
      <w:pPr>
        <w:ind w:left="720" w:hanging="399"/>
      </w:pPr>
      <w:rPr>
        <w:rFonts w:ascii="Times New Roman" w:hAnsi="Times New Roman" w:cs="Times New Roman"/>
        <w:b w:val="0"/>
        <w:bCs w:val="0"/>
        <w:i w:val="0"/>
        <w:iCs w:val="0"/>
        <w:spacing w:val="-1"/>
        <w:w w:val="100"/>
        <w:sz w:val="24"/>
        <w:szCs w:val="24"/>
      </w:rPr>
    </w:lvl>
    <w:lvl w:ilvl="3">
      <w:numFmt w:val="bullet"/>
      <w:lvlText w:val="•"/>
      <w:lvlJc w:val="left"/>
      <w:pPr>
        <w:ind w:left="3331" w:hanging="399"/>
      </w:pPr>
    </w:lvl>
    <w:lvl w:ilvl="4">
      <w:numFmt w:val="bullet"/>
      <w:lvlText w:val="•"/>
      <w:lvlJc w:val="left"/>
      <w:pPr>
        <w:ind w:left="4346" w:hanging="399"/>
      </w:pPr>
    </w:lvl>
    <w:lvl w:ilvl="5">
      <w:numFmt w:val="bullet"/>
      <w:lvlText w:val="•"/>
      <w:lvlJc w:val="left"/>
      <w:pPr>
        <w:ind w:left="5362" w:hanging="399"/>
      </w:pPr>
    </w:lvl>
    <w:lvl w:ilvl="6">
      <w:numFmt w:val="bullet"/>
      <w:lvlText w:val="•"/>
      <w:lvlJc w:val="left"/>
      <w:pPr>
        <w:ind w:left="6377" w:hanging="399"/>
      </w:pPr>
    </w:lvl>
    <w:lvl w:ilvl="7">
      <w:numFmt w:val="bullet"/>
      <w:lvlText w:val="•"/>
      <w:lvlJc w:val="left"/>
      <w:pPr>
        <w:ind w:left="7393" w:hanging="399"/>
      </w:pPr>
    </w:lvl>
    <w:lvl w:ilvl="8">
      <w:numFmt w:val="bullet"/>
      <w:lvlText w:val="•"/>
      <w:lvlJc w:val="left"/>
      <w:pPr>
        <w:ind w:left="8408" w:hanging="399"/>
      </w:pPr>
    </w:lvl>
  </w:abstractNum>
  <w:abstractNum w:abstractNumId="13" w15:restartNumberingAfterBreak="0">
    <w:nsid w:val="4CAC1F4F"/>
    <w:multiLevelType w:val="multilevel"/>
    <w:tmpl w:val="334E8264"/>
    <w:lvl w:ilvl="0">
      <w:start w:val="1"/>
      <w:numFmt w:val="decimal"/>
      <w:lvlText w:val="%1."/>
      <w:lvlJc w:val="left"/>
      <w:pPr>
        <w:ind w:left="720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1"/>
      <w:numFmt w:val="lowerLetter"/>
      <w:lvlText w:val="%2."/>
      <w:lvlJc w:val="left"/>
      <w:pPr>
        <w:ind w:left="720" w:hanging="286"/>
      </w:pPr>
      <w:rPr>
        <w:rFonts w:ascii="Times New Roman" w:hAnsi="Times New Roman" w:cs="Times New Roman"/>
        <w:b w:val="0"/>
        <w:bCs w:val="0"/>
        <w:i w:val="0"/>
        <w:iCs w:val="0"/>
        <w:spacing w:val="-1"/>
        <w:w w:val="100"/>
        <w:sz w:val="24"/>
        <w:szCs w:val="24"/>
      </w:rPr>
    </w:lvl>
    <w:lvl w:ilvl="2">
      <w:start w:val="1"/>
      <w:numFmt w:val="decimal"/>
      <w:lvlText w:val="(%3)"/>
      <w:lvlJc w:val="left"/>
      <w:pPr>
        <w:ind w:left="720" w:hanging="399"/>
      </w:pPr>
      <w:rPr>
        <w:rFonts w:ascii="Times New Roman" w:hAnsi="Times New Roman" w:cs="Times New Roman"/>
        <w:b w:val="0"/>
        <w:bCs w:val="0"/>
        <w:i w:val="0"/>
        <w:iCs w:val="0"/>
        <w:spacing w:val="-1"/>
        <w:w w:val="100"/>
        <w:sz w:val="24"/>
        <w:szCs w:val="24"/>
      </w:rPr>
    </w:lvl>
    <w:lvl w:ilvl="3">
      <w:numFmt w:val="bullet"/>
      <w:lvlText w:val="•"/>
      <w:lvlJc w:val="left"/>
      <w:pPr>
        <w:ind w:left="3331" w:hanging="399"/>
      </w:pPr>
    </w:lvl>
    <w:lvl w:ilvl="4">
      <w:numFmt w:val="bullet"/>
      <w:lvlText w:val="•"/>
      <w:lvlJc w:val="left"/>
      <w:pPr>
        <w:ind w:left="4346" w:hanging="399"/>
      </w:pPr>
    </w:lvl>
    <w:lvl w:ilvl="5">
      <w:numFmt w:val="bullet"/>
      <w:lvlText w:val="•"/>
      <w:lvlJc w:val="left"/>
      <w:pPr>
        <w:ind w:left="5362" w:hanging="399"/>
      </w:pPr>
    </w:lvl>
    <w:lvl w:ilvl="6">
      <w:numFmt w:val="bullet"/>
      <w:lvlText w:val="•"/>
      <w:lvlJc w:val="left"/>
      <w:pPr>
        <w:ind w:left="6377" w:hanging="399"/>
      </w:pPr>
    </w:lvl>
    <w:lvl w:ilvl="7">
      <w:numFmt w:val="bullet"/>
      <w:lvlText w:val="•"/>
      <w:lvlJc w:val="left"/>
      <w:pPr>
        <w:ind w:left="7393" w:hanging="399"/>
      </w:pPr>
    </w:lvl>
    <w:lvl w:ilvl="8">
      <w:numFmt w:val="bullet"/>
      <w:lvlText w:val="•"/>
      <w:lvlJc w:val="left"/>
      <w:pPr>
        <w:ind w:left="8408" w:hanging="399"/>
      </w:pPr>
    </w:lvl>
  </w:abstractNum>
  <w:abstractNum w:abstractNumId="14" w15:restartNumberingAfterBreak="0">
    <w:nsid w:val="50867492"/>
    <w:multiLevelType w:val="multilevel"/>
    <w:tmpl w:val="98A68E6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290536"/>
    <w:multiLevelType w:val="hybridMultilevel"/>
    <w:tmpl w:val="76BECA3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(%3)"/>
      <w:lvlJc w:val="right"/>
      <w:pPr>
        <w:ind w:left="2160" w:hanging="180"/>
      </w:pPr>
      <w:rPr>
        <w:rFonts w:ascii="Times New Roman" w:eastAsia="Times New Roman" w:hAnsi="Times New Roman" w:cs="Times New Roman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7F1ABA"/>
    <w:multiLevelType w:val="hybridMultilevel"/>
    <w:tmpl w:val="F6F47E6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7C6D93"/>
    <w:multiLevelType w:val="hybridMultilevel"/>
    <w:tmpl w:val="76BECA3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1D6A61A">
      <w:start w:val="1"/>
      <w:numFmt w:val="decimal"/>
      <w:lvlText w:val="(%3)"/>
      <w:lvlJc w:val="right"/>
      <w:pPr>
        <w:ind w:left="2160" w:hanging="180"/>
      </w:pPr>
      <w:rPr>
        <w:rFonts w:ascii="Times New Roman" w:eastAsia="Times New Roman" w:hAnsi="Times New Roman" w:cs="Times New Roman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111ECF"/>
    <w:multiLevelType w:val="multilevel"/>
    <w:tmpl w:val="334E8264"/>
    <w:lvl w:ilvl="0">
      <w:start w:val="1"/>
      <w:numFmt w:val="decimal"/>
      <w:lvlText w:val="%1."/>
      <w:lvlJc w:val="left"/>
      <w:pPr>
        <w:ind w:left="720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1"/>
      <w:numFmt w:val="lowerLetter"/>
      <w:lvlText w:val="%2."/>
      <w:lvlJc w:val="left"/>
      <w:pPr>
        <w:ind w:left="720" w:hanging="286"/>
      </w:pPr>
      <w:rPr>
        <w:rFonts w:ascii="Times New Roman" w:hAnsi="Times New Roman" w:cs="Times New Roman"/>
        <w:b w:val="0"/>
        <w:bCs w:val="0"/>
        <w:i w:val="0"/>
        <w:iCs w:val="0"/>
        <w:spacing w:val="-1"/>
        <w:w w:val="100"/>
        <w:sz w:val="24"/>
        <w:szCs w:val="24"/>
      </w:rPr>
    </w:lvl>
    <w:lvl w:ilvl="2">
      <w:start w:val="1"/>
      <w:numFmt w:val="decimal"/>
      <w:lvlText w:val="(%3)"/>
      <w:lvlJc w:val="left"/>
      <w:pPr>
        <w:ind w:left="720" w:hanging="399"/>
      </w:pPr>
      <w:rPr>
        <w:rFonts w:ascii="Times New Roman" w:hAnsi="Times New Roman" w:cs="Times New Roman"/>
        <w:b w:val="0"/>
        <w:bCs w:val="0"/>
        <w:i w:val="0"/>
        <w:iCs w:val="0"/>
        <w:spacing w:val="-1"/>
        <w:w w:val="100"/>
        <w:sz w:val="24"/>
        <w:szCs w:val="24"/>
      </w:rPr>
    </w:lvl>
    <w:lvl w:ilvl="3">
      <w:numFmt w:val="bullet"/>
      <w:lvlText w:val="•"/>
      <w:lvlJc w:val="left"/>
      <w:pPr>
        <w:ind w:left="3331" w:hanging="399"/>
      </w:pPr>
    </w:lvl>
    <w:lvl w:ilvl="4">
      <w:numFmt w:val="bullet"/>
      <w:lvlText w:val="•"/>
      <w:lvlJc w:val="left"/>
      <w:pPr>
        <w:ind w:left="4346" w:hanging="399"/>
      </w:pPr>
    </w:lvl>
    <w:lvl w:ilvl="5">
      <w:numFmt w:val="bullet"/>
      <w:lvlText w:val="•"/>
      <w:lvlJc w:val="left"/>
      <w:pPr>
        <w:ind w:left="5362" w:hanging="399"/>
      </w:pPr>
    </w:lvl>
    <w:lvl w:ilvl="6">
      <w:numFmt w:val="bullet"/>
      <w:lvlText w:val="•"/>
      <w:lvlJc w:val="left"/>
      <w:pPr>
        <w:ind w:left="6377" w:hanging="399"/>
      </w:pPr>
    </w:lvl>
    <w:lvl w:ilvl="7">
      <w:numFmt w:val="bullet"/>
      <w:lvlText w:val="•"/>
      <w:lvlJc w:val="left"/>
      <w:pPr>
        <w:ind w:left="7393" w:hanging="399"/>
      </w:pPr>
    </w:lvl>
    <w:lvl w:ilvl="8">
      <w:numFmt w:val="bullet"/>
      <w:lvlText w:val="•"/>
      <w:lvlJc w:val="left"/>
      <w:pPr>
        <w:ind w:left="8408" w:hanging="399"/>
      </w:pPr>
    </w:lvl>
  </w:abstractNum>
  <w:abstractNum w:abstractNumId="19" w15:restartNumberingAfterBreak="0">
    <w:nsid w:val="5E564F81"/>
    <w:multiLevelType w:val="multilevel"/>
    <w:tmpl w:val="334E8264"/>
    <w:lvl w:ilvl="0">
      <w:start w:val="1"/>
      <w:numFmt w:val="decimal"/>
      <w:lvlText w:val="%1."/>
      <w:lvlJc w:val="left"/>
      <w:pPr>
        <w:ind w:left="720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1"/>
      <w:numFmt w:val="lowerLetter"/>
      <w:lvlText w:val="%2."/>
      <w:lvlJc w:val="left"/>
      <w:pPr>
        <w:ind w:left="720" w:hanging="286"/>
      </w:pPr>
      <w:rPr>
        <w:rFonts w:ascii="Times New Roman" w:hAnsi="Times New Roman" w:cs="Times New Roman"/>
        <w:b w:val="0"/>
        <w:bCs w:val="0"/>
        <w:i w:val="0"/>
        <w:iCs w:val="0"/>
        <w:spacing w:val="-1"/>
        <w:w w:val="100"/>
        <w:sz w:val="24"/>
        <w:szCs w:val="24"/>
      </w:rPr>
    </w:lvl>
    <w:lvl w:ilvl="2">
      <w:start w:val="1"/>
      <w:numFmt w:val="decimal"/>
      <w:lvlText w:val="(%3)"/>
      <w:lvlJc w:val="left"/>
      <w:pPr>
        <w:ind w:left="720" w:hanging="399"/>
      </w:pPr>
      <w:rPr>
        <w:rFonts w:ascii="Times New Roman" w:hAnsi="Times New Roman" w:cs="Times New Roman"/>
        <w:b w:val="0"/>
        <w:bCs w:val="0"/>
        <w:i w:val="0"/>
        <w:iCs w:val="0"/>
        <w:spacing w:val="-1"/>
        <w:w w:val="100"/>
        <w:sz w:val="24"/>
        <w:szCs w:val="24"/>
      </w:rPr>
    </w:lvl>
    <w:lvl w:ilvl="3">
      <w:numFmt w:val="bullet"/>
      <w:lvlText w:val="•"/>
      <w:lvlJc w:val="left"/>
      <w:pPr>
        <w:ind w:left="3331" w:hanging="399"/>
      </w:pPr>
    </w:lvl>
    <w:lvl w:ilvl="4">
      <w:numFmt w:val="bullet"/>
      <w:lvlText w:val="•"/>
      <w:lvlJc w:val="left"/>
      <w:pPr>
        <w:ind w:left="4346" w:hanging="399"/>
      </w:pPr>
    </w:lvl>
    <w:lvl w:ilvl="5">
      <w:numFmt w:val="bullet"/>
      <w:lvlText w:val="•"/>
      <w:lvlJc w:val="left"/>
      <w:pPr>
        <w:ind w:left="5362" w:hanging="399"/>
      </w:pPr>
    </w:lvl>
    <w:lvl w:ilvl="6">
      <w:numFmt w:val="bullet"/>
      <w:lvlText w:val="•"/>
      <w:lvlJc w:val="left"/>
      <w:pPr>
        <w:ind w:left="6377" w:hanging="399"/>
      </w:pPr>
    </w:lvl>
    <w:lvl w:ilvl="7">
      <w:numFmt w:val="bullet"/>
      <w:lvlText w:val="•"/>
      <w:lvlJc w:val="left"/>
      <w:pPr>
        <w:ind w:left="7393" w:hanging="399"/>
      </w:pPr>
    </w:lvl>
    <w:lvl w:ilvl="8">
      <w:numFmt w:val="bullet"/>
      <w:lvlText w:val="•"/>
      <w:lvlJc w:val="left"/>
      <w:pPr>
        <w:ind w:left="8408" w:hanging="399"/>
      </w:pPr>
    </w:lvl>
  </w:abstractNum>
  <w:abstractNum w:abstractNumId="20" w15:restartNumberingAfterBreak="0">
    <w:nsid w:val="5EBC23D0"/>
    <w:multiLevelType w:val="hybridMultilevel"/>
    <w:tmpl w:val="DF00A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711689"/>
    <w:multiLevelType w:val="hybridMultilevel"/>
    <w:tmpl w:val="29A88806"/>
    <w:lvl w:ilvl="0" w:tplc="04090019">
      <w:start w:val="10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5507ED"/>
    <w:multiLevelType w:val="hybridMultilevel"/>
    <w:tmpl w:val="E4E6E2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E431DE"/>
    <w:multiLevelType w:val="hybridMultilevel"/>
    <w:tmpl w:val="36BAD1B4"/>
    <w:lvl w:ilvl="0" w:tplc="51D482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4C672C"/>
    <w:multiLevelType w:val="multilevel"/>
    <w:tmpl w:val="334E8264"/>
    <w:lvl w:ilvl="0">
      <w:start w:val="1"/>
      <w:numFmt w:val="decimal"/>
      <w:lvlText w:val="%1."/>
      <w:lvlJc w:val="left"/>
      <w:pPr>
        <w:ind w:left="720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1"/>
      <w:numFmt w:val="lowerLetter"/>
      <w:lvlText w:val="%2."/>
      <w:lvlJc w:val="left"/>
      <w:pPr>
        <w:ind w:left="720" w:hanging="286"/>
      </w:pPr>
      <w:rPr>
        <w:rFonts w:ascii="Times New Roman" w:hAnsi="Times New Roman" w:cs="Times New Roman"/>
        <w:b w:val="0"/>
        <w:bCs w:val="0"/>
        <w:i w:val="0"/>
        <w:iCs w:val="0"/>
        <w:spacing w:val="-1"/>
        <w:w w:val="100"/>
        <w:sz w:val="24"/>
        <w:szCs w:val="24"/>
      </w:rPr>
    </w:lvl>
    <w:lvl w:ilvl="2">
      <w:start w:val="1"/>
      <w:numFmt w:val="decimal"/>
      <w:lvlText w:val="(%3)"/>
      <w:lvlJc w:val="left"/>
      <w:pPr>
        <w:ind w:left="720" w:hanging="399"/>
      </w:pPr>
      <w:rPr>
        <w:rFonts w:ascii="Times New Roman" w:hAnsi="Times New Roman" w:cs="Times New Roman"/>
        <w:b w:val="0"/>
        <w:bCs w:val="0"/>
        <w:i w:val="0"/>
        <w:iCs w:val="0"/>
        <w:spacing w:val="-1"/>
        <w:w w:val="100"/>
        <w:sz w:val="24"/>
        <w:szCs w:val="24"/>
      </w:rPr>
    </w:lvl>
    <w:lvl w:ilvl="3">
      <w:numFmt w:val="bullet"/>
      <w:lvlText w:val="•"/>
      <w:lvlJc w:val="left"/>
      <w:pPr>
        <w:ind w:left="3331" w:hanging="399"/>
      </w:pPr>
    </w:lvl>
    <w:lvl w:ilvl="4">
      <w:numFmt w:val="bullet"/>
      <w:lvlText w:val="•"/>
      <w:lvlJc w:val="left"/>
      <w:pPr>
        <w:ind w:left="4346" w:hanging="399"/>
      </w:pPr>
    </w:lvl>
    <w:lvl w:ilvl="5">
      <w:numFmt w:val="bullet"/>
      <w:lvlText w:val="•"/>
      <w:lvlJc w:val="left"/>
      <w:pPr>
        <w:ind w:left="5362" w:hanging="399"/>
      </w:pPr>
    </w:lvl>
    <w:lvl w:ilvl="6">
      <w:numFmt w:val="bullet"/>
      <w:lvlText w:val="•"/>
      <w:lvlJc w:val="left"/>
      <w:pPr>
        <w:ind w:left="6377" w:hanging="399"/>
      </w:pPr>
    </w:lvl>
    <w:lvl w:ilvl="7">
      <w:numFmt w:val="bullet"/>
      <w:lvlText w:val="•"/>
      <w:lvlJc w:val="left"/>
      <w:pPr>
        <w:ind w:left="7393" w:hanging="399"/>
      </w:pPr>
    </w:lvl>
    <w:lvl w:ilvl="8">
      <w:numFmt w:val="bullet"/>
      <w:lvlText w:val="•"/>
      <w:lvlJc w:val="left"/>
      <w:pPr>
        <w:ind w:left="8408" w:hanging="399"/>
      </w:pPr>
    </w:lvl>
  </w:abstractNum>
  <w:abstractNum w:abstractNumId="25" w15:restartNumberingAfterBreak="0">
    <w:nsid w:val="72BA2C04"/>
    <w:multiLevelType w:val="hybridMultilevel"/>
    <w:tmpl w:val="296A54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BF6544"/>
    <w:multiLevelType w:val="hybridMultilevel"/>
    <w:tmpl w:val="9D4AA536"/>
    <w:lvl w:ilvl="0" w:tplc="A55C4E6A">
      <w:start w:val="1"/>
      <w:numFmt w:val="decimal"/>
      <w:lvlText w:val="%1."/>
      <w:lvlJc w:val="left"/>
      <w:pPr>
        <w:ind w:left="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F2CA74">
      <w:start w:val="1"/>
      <w:numFmt w:val="lowerRoman"/>
      <w:lvlText w:val="%2."/>
      <w:lvlJc w:val="left"/>
      <w:pPr>
        <w:ind w:left="0" w:hanging="287"/>
        <w:jc w:val="right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21C514E">
      <w:numFmt w:val="bullet"/>
      <w:lvlText w:val="•"/>
      <w:lvlJc w:val="left"/>
      <w:pPr>
        <w:ind w:left="2016" w:hanging="287"/>
      </w:pPr>
      <w:rPr>
        <w:rFonts w:hint="default"/>
        <w:lang w:val="en-US" w:eastAsia="en-US" w:bidi="ar-SA"/>
      </w:rPr>
    </w:lvl>
    <w:lvl w:ilvl="3" w:tplc="ADF40356">
      <w:numFmt w:val="bullet"/>
      <w:lvlText w:val="•"/>
      <w:lvlJc w:val="left"/>
      <w:pPr>
        <w:ind w:left="3024" w:hanging="287"/>
      </w:pPr>
      <w:rPr>
        <w:rFonts w:hint="default"/>
        <w:lang w:val="en-US" w:eastAsia="en-US" w:bidi="ar-SA"/>
      </w:rPr>
    </w:lvl>
    <w:lvl w:ilvl="4" w:tplc="55FC1FE8">
      <w:numFmt w:val="bullet"/>
      <w:lvlText w:val="•"/>
      <w:lvlJc w:val="left"/>
      <w:pPr>
        <w:ind w:left="4032" w:hanging="287"/>
      </w:pPr>
      <w:rPr>
        <w:rFonts w:hint="default"/>
        <w:lang w:val="en-US" w:eastAsia="en-US" w:bidi="ar-SA"/>
      </w:rPr>
    </w:lvl>
    <w:lvl w:ilvl="5" w:tplc="60A05064">
      <w:numFmt w:val="bullet"/>
      <w:lvlText w:val="•"/>
      <w:lvlJc w:val="left"/>
      <w:pPr>
        <w:ind w:left="5040" w:hanging="287"/>
      </w:pPr>
      <w:rPr>
        <w:rFonts w:hint="default"/>
        <w:lang w:val="en-US" w:eastAsia="en-US" w:bidi="ar-SA"/>
      </w:rPr>
    </w:lvl>
    <w:lvl w:ilvl="6" w:tplc="82103C16">
      <w:numFmt w:val="bullet"/>
      <w:lvlText w:val="•"/>
      <w:lvlJc w:val="left"/>
      <w:pPr>
        <w:ind w:left="6048" w:hanging="287"/>
      </w:pPr>
      <w:rPr>
        <w:rFonts w:hint="default"/>
        <w:lang w:val="en-US" w:eastAsia="en-US" w:bidi="ar-SA"/>
      </w:rPr>
    </w:lvl>
    <w:lvl w:ilvl="7" w:tplc="7132FB4A">
      <w:numFmt w:val="bullet"/>
      <w:lvlText w:val="•"/>
      <w:lvlJc w:val="left"/>
      <w:pPr>
        <w:ind w:left="7056" w:hanging="287"/>
      </w:pPr>
      <w:rPr>
        <w:rFonts w:hint="default"/>
        <w:lang w:val="en-US" w:eastAsia="en-US" w:bidi="ar-SA"/>
      </w:rPr>
    </w:lvl>
    <w:lvl w:ilvl="8" w:tplc="F1C81B52">
      <w:numFmt w:val="bullet"/>
      <w:lvlText w:val="•"/>
      <w:lvlJc w:val="left"/>
      <w:pPr>
        <w:ind w:left="8064" w:hanging="287"/>
      </w:pPr>
      <w:rPr>
        <w:rFonts w:hint="default"/>
        <w:lang w:val="en-US" w:eastAsia="en-US" w:bidi="ar-SA"/>
      </w:rPr>
    </w:lvl>
  </w:abstractNum>
  <w:abstractNum w:abstractNumId="27" w15:restartNumberingAfterBreak="0">
    <w:nsid w:val="7D81168D"/>
    <w:multiLevelType w:val="multilevel"/>
    <w:tmpl w:val="E42873D6"/>
    <w:lvl w:ilvl="0">
      <w:start w:val="1"/>
      <w:numFmt w:val="lowerLetter"/>
      <w:lvlText w:val="%1."/>
      <w:lvlJc w:val="left"/>
      <w:pPr>
        <w:ind w:left="720" w:hanging="30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1"/>
      <w:numFmt w:val="lowerLetter"/>
      <w:lvlText w:val="%2."/>
      <w:lvlJc w:val="left"/>
      <w:pPr>
        <w:ind w:left="720" w:hanging="286"/>
      </w:pPr>
      <w:rPr>
        <w:rFonts w:ascii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2">
      <w:start w:val="1"/>
      <w:numFmt w:val="decimal"/>
      <w:lvlText w:val="(%3)"/>
      <w:lvlJc w:val="left"/>
      <w:pPr>
        <w:ind w:left="720" w:hanging="399"/>
      </w:pPr>
      <w:rPr>
        <w:rFonts w:ascii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3">
      <w:numFmt w:val="bullet"/>
      <w:lvlText w:val="•"/>
      <w:lvlJc w:val="left"/>
      <w:pPr>
        <w:ind w:left="3331" w:hanging="399"/>
      </w:pPr>
      <w:rPr>
        <w:rFonts w:hint="default"/>
      </w:rPr>
    </w:lvl>
    <w:lvl w:ilvl="4">
      <w:numFmt w:val="bullet"/>
      <w:lvlText w:val="•"/>
      <w:lvlJc w:val="left"/>
      <w:pPr>
        <w:ind w:left="4346" w:hanging="399"/>
      </w:pPr>
      <w:rPr>
        <w:rFonts w:hint="default"/>
      </w:rPr>
    </w:lvl>
    <w:lvl w:ilvl="5">
      <w:numFmt w:val="bullet"/>
      <w:lvlText w:val="•"/>
      <w:lvlJc w:val="left"/>
      <w:pPr>
        <w:ind w:left="5362" w:hanging="399"/>
      </w:pPr>
      <w:rPr>
        <w:rFonts w:hint="default"/>
      </w:rPr>
    </w:lvl>
    <w:lvl w:ilvl="6">
      <w:numFmt w:val="bullet"/>
      <w:lvlText w:val="•"/>
      <w:lvlJc w:val="left"/>
      <w:pPr>
        <w:ind w:left="6377" w:hanging="399"/>
      </w:pPr>
      <w:rPr>
        <w:rFonts w:hint="default"/>
      </w:rPr>
    </w:lvl>
    <w:lvl w:ilvl="7">
      <w:numFmt w:val="bullet"/>
      <w:lvlText w:val="•"/>
      <w:lvlJc w:val="left"/>
      <w:pPr>
        <w:ind w:left="7393" w:hanging="399"/>
      </w:pPr>
      <w:rPr>
        <w:rFonts w:hint="default"/>
      </w:rPr>
    </w:lvl>
    <w:lvl w:ilvl="8">
      <w:numFmt w:val="bullet"/>
      <w:lvlText w:val="•"/>
      <w:lvlJc w:val="left"/>
      <w:pPr>
        <w:ind w:left="8408" w:hanging="399"/>
      </w:pPr>
      <w:rPr>
        <w:rFonts w:hint="default"/>
      </w:rPr>
    </w:lvl>
  </w:abstractNum>
  <w:abstractNum w:abstractNumId="28" w15:restartNumberingAfterBreak="0">
    <w:nsid w:val="7E61158D"/>
    <w:multiLevelType w:val="hybridMultilevel"/>
    <w:tmpl w:val="F1C4908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D7D49488">
      <w:start w:val="1"/>
      <w:numFmt w:val="decimal"/>
      <w:lvlText w:val="(%3)"/>
      <w:lvlJc w:val="right"/>
      <w:pPr>
        <w:ind w:left="2160" w:hanging="180"/>
      </w:pPr>
      <w:rPr>
        <w:rFonts w:ascii="Times New Roman" w:eastAsia="Times New Roman" w:hAnsi="Times New Roman" w:cs="Times New Roman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63042">
    <w:abstractNumId w:val="3"/>
  </w:num>
  <w:num w:numId="2" w16cid:durableId="784159441">
    <w:abstractNumId w:val="23"/>
  </w:num>
  <w:num w:numId="3" w16cid:durableId="1337878038">
    <w:abstractNumId w:val="9"/>
  </w:num>
  <w:num w:numId="4" w16cid:durableId="930047095">
    <w:abstractNumId w:val="20"/>
  </w:num>
  <w:num w:numId="5" w16cid:durableId="731195186">
    <w:abstractNumId w:val="22"/>
  </w:num>
  <w:num w:numId="6" w16cid:durableId="1924220718">
    <w:abstractNumId w:val="14"/>
  </w:num>
  <w:num w:numId="7" w16cid:durableId="1570382893">
    <w:abstractNumId w:val="2"/>
  </w:num>
  <w:num w:numId="8" w16cid:durableId="1519806860">
    <w:abstractNumId w:val="25"/>
  </w:num>
  <w:num w:numId="9" w16cid:durableId="1937520285">
    <w:abstractNumId w:val="6"/>
  </w:num>
  <w:num w:numId="10" w16cid:durableId="728919742">
    <w:abstractNumId w:val="11"/>
  </w:num>
  <w:num w:numId="11" w16cid:durableId="352340730">
    <w:abstractNumId w:val="26"/>
  </w:num>
  <w:num w:numId="12" w16cid:durableId="1997757716">
    <w:abstractNumId w:val="21"/>
  </w:num>
  <w:num w:numId="13" w16cid:durableId="2059165449">
    <w:abstractNumId w:val="16"/>
  </w:num>
  <w:num w:numId="14" w16cid:durableId="1812553033">
    <w:abstractNumId w:val="1"/>
  </w:num>
  <w:num w:numId="15" w16cid:durableId="93061841">
    <w:abstractNumId w:val="0"/>
  </w:num>
  <w:num w:numId="16" w16cid:durableId="1761176750">
    <w:abstractNumId w:val="7"/>
  </w:num>
  <w:num w:numId="17" w16cid:durableId="1957905098">
    <w:abstractNumId w:val="17"/>
  </w:num>
  <w:num w:numId="18" w16cid:durableId="650796755">
    <w:abstractNumId w:val="27"/>
  </w:num>
  <w:num w:numId="19" w16cid:durableId="1362514505">
    <w:abstractNumId w:val="19"/>
  </w:num>
  <w:num w:numId="20" w16cid:durableId="1361710335">
    <w:abstractNumId w:val="13"/>
  </w:num>
  <w:num w:numId="21" w16cid:durableId="1861819579">
    <w:abstractNumId w:val="28"/>
  </w:num>
  <w:num w:numId="22" w16cid:durableId="278415013">
    <w:abstractNumId w:val="8"/>
  </w:num>
  <w:num w:numId="23" w16cid:durableId="357506699">
    <w:abstractNumId w:val="15"/>
  </w:num>
  <w:num w:numId="24" w16cid:durableId="480929433">
    <w:abstractNumId w:val="18"/>
  </w:num>
  <w:num w:numId="25" w16cid:durableId="1283876231">
    <w:abstractNumId w:val="24"/>
  </w:num>
  <w:num w:numId="26" w16cid:durableId="968969641">
    <w:abstractNumId w:val="4"/>
  </w:num>
  <w:num w:numId="27" w16cid:durableId="968626645">
    <w:abstractNumId w:val="12"/>
  </w:num>
  <w:num w:numId="28" w16cid:durableId="1242909210">
    <w:abstractNumId w:val="5"/>
  </w:num>
  <w:num w:numId="29" w16cid:durableId="18278938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BF1"/>
    <w:rsid w:val="00003EC3"/>
    <w:rsid w:val="000056C3"/>
    <w:rsid w:val="0000646D"/>
    <w:rsid w:val="000101FB"/>
    <w:rsid w:val="000130B0"/>
    <w:rsid w:val="00014F97"/>
    <w:rsid w:val="00023BFD"/>
    <w:rsid w:val="00026FDE"/>
    <w:rsid w:val="00034838"/>
    <w:rsid w:val="00037DCC"/>
    <w:rsid w:val="000416DB"/>
    <w:rsid w:val="000440AF"/>
    <w:rsid w:val="000541A4"/>
    <w:rsid w:val="00054D17"/>
    <w:rsid w:val="0007161A"/>
    <w:rsid w:val="00073725"/>
    <w:rsid w:val="00075584"/>
    <w:rsid w:val="000761C8"/>
    <w:rsid w:val="00096C62"/>
    <w:rsid w:val="000A1362"/>
    <w:rsid w:val="000A243B"/>
    <w:rsid w:val="000B0C2B"/>
    <w:rsid w:val="000B2270"/>
    <w:rsid w:val="000B6429"/>
    <w:rsid w:val="000C2882"/>
    <w:rsid w:val="000C3B79"/>
    <w:rsid w:val="000C5D21"/>
    <w:rsid w:val="000C717C"/>
    <w:rsid w:val="000E53F7"/>
    <w:rsid w:val="000E631E"/>
    <w:rsid w:val="000E67A5"/>
    <w:rsid w:val="000F099A"/>
    <w:rsid w:val="00112DDE"/>
    <w:rsid w:val="00132804"/>
    <w:rsid w:val="00135BDE"/>
    <w:rsid w:val="00156DA5"/>
    <w:rsid w:val="001577F6"/>
    <w:rsid w:val="00161DCE"/>
    <w:rsid w:val="001669FF"/>
    <w:rsid w:val="00170AB0"/>
    <w:rsid w:val="001711F1"/>
    <w:rsid w:val="00172056"/>
    <w:rsid w:val="00172F83"/>
    <w:rsid w:val="001740A9"/>
    <w:rsid w:val="001748D3"/>
    <w:rsid w:val="00183F8C"/>
    <w:rsid w:val="001873E9"/>
    <w:rsid w:val="0019500B"/>
    <w:rsid w:val="001A77B0"/>
    <w:rsid w:val="001B35F6"/>
    <w:rsid w:val="001B61E9"/>
    <w:rsid w:val="001C2034"/>
    <w:rsid w:val="001C244B"/>
    <w:rsid w:val="001C4248"/>
    <w:rsid w:val="001D4388"/>
    <w:rsid w:val="001D448A"/>
    <w:rsid w:val="001D6480"/>
    <w:rsid w:val="001E4FF0"/>
    <w:rsid w:val="001F28AB"/>
    <w:rsid w:val="002001B5"/>
    <w:rsid w:val="002026CA"/>
    <w:rsid w:val="00203E19"/>
    <w:rsid w:val="002043A1"/>
    <w:rsid w:val="002071B4"/>
    <w:rsid w:val="002071C5"/>
    <w:rsid w:val="00215136"/>
    <w:rsid w:val="0022281A"/>
    <w:rsid w:val="002243E2"/>
    <w:rsid w:val="002252C8"/>
    <w:rsid w:val="002423D2"/>
    <w:rsid w:val="00242F16"/>
    <w:rsid w:val="00251CD2"/>
    <w:rsid w:val="002610C6"/>
    <w:rsid w:val="002635C7"/>
    <w:rsid w:val="0026654D"/>
    <w:rsid w:val="00274794"/>
    <w:rsid w:val="00284B15"/>
    <w:rsid w:val="0028641D"/>
    <w:rsid w:val="002A1031"/>
    <w:rsid w:val="002A2BE2"/>
    <w:rsid w:val="002A78CB"/>
    <w:rsid w:val="002B075E"/>
    <w:rsid w:val="002B1B0F"/>
    <w:rsid w:val="002B2A95"/>
    <w:rsid w:val="002B5E8F"/>
    <w:rsid w:val="002C6F59"/>
    <w:rsid w:val="002C7FE4"/>
    <w:rsid w:val="002D4D4E"/>
    <w:rsid w:val="002D561F"/>
    <w:rsid w:val="002E2A20"/>
    <w:rsid w:val="002E3B8C"/>
    <w:rsid w:val="002E5E83"/>
    <w:rsid w:val="002E7DBC"/>
    <w:rsid w:val="002F1811"/>
    <w:rsid w:val="002F6867"/>
    <w:rsid w:val="002F7E5C"/>
    <w:rsid w:val="00302293"/>
    <w:rsid w:val="00305CAC"/>
    <w:rsid w:val="00310119"/>
    <w:rsid w:val="00310EE7"/>
    <w:rsid w:val="00311752"/>
    <w:rsid w:val="003170F1"/>
    <w:rsid w:val="00323B35"/>
    <w:rsid w:val="00323C6E"/>
    <w:rsid w:val="00324E08"/>
    <w:rsid w:val="00330B4C"/>
    <w:rsid w:val="003430AD"/>
    <w:rsid w:val="003501DE"/>
    <w:rsid w:val="00361242"/>
    <w:rsid w:val="0036145B"/>
    <w:rsid w:val="00373F39"/>
    <w:rsid w:val="00375B91"/>
    <w:rsid w:val="0038673B"/>
    <w:rsid w:val="003873E5"/>
    <w:rsid w:val="00390087"/>
    <w:rsid w:val="00391CD9"/>
    <w:rsid w:val="00396030"/>
    <w:rsid w:val="003A3B1C"/>
    <w:rsid w:val="003A6562"/>
    <w:rsid w:val="003B6409"/>
    <w:rsid w:val="003B6926"/>
    <w:rsid w:val="003B718D"/>
    <w:rsid w:val="003C3C4D"/>
    <w:rsid w:val="003C4E88"/>
    <w:rsid w:val="003D083E"/>
    <w:rsid w:val="003D0D62"/>
    <w:rsid w:val="003D41E3"/>
    <w:rsid w:val="003D66FE"/>
    <w:rsid w:val="003E1483"/>
    <w:rsid w:val="003E423C"/>
    <w:rsid w:val="003E637E"/>
    <w:rsid w:val="003F21FA"/>
    <w:rsid w:val="003F5DF2"/>
    <w:rsid w:val="003F7882"/>
    <w:rsid w:val="00401340"/>
    <w:rsid w:val="004026C5"/>
    <w:rsid w:val="0040411F"/>
    <w:rsid w:val="0040782A"/>
    <w:rsid w:val="00410BE2"/>
    <w:rsid w:val="0042006D"/>
    <w:rsid w:val="004258E3"/>
    <w:rsid w:val="00430579"/>
    <w:rsid w:val="00430792"/>
    <w:rsid w:val="00433B4F"/>
    <w:rsid w:val="00435459"/>
    <w:rsid w:val="00436BAD"/>
    <w:rsid w:val="00457763"/>
    <w:rsid w:val="004678E8"/>
    <w:rsid w:val="004700A1"/>
    <w:rsid w:val="00470541"/>
    <w:rsid w:val="004800F3"/>
    <w:rsid w:val="0048115C"/>
    <w:rsid w:val="00481B8F"/>
    <w:rsid w:val="0048481B"/>
    <w:rsid w:val="00491DAB"/>
    <w:rsid w:val="00492A3C"/>
    <w:rsid w:val="0049727E"/>
    <w:rsid w:val="004A08DD"/>
    <w:rsid w:val="004A2A16"/>
    <w:rsid w:val="004B454B"/>
    <w:rsid w:val="004B489D"/>
    <w:rsid w:val="004B6232"/>
    <w:rsid w:val="004B65DE"/>
    <w:rsid w:val="004C3A26"/>
    <w:rsid w:val="004C7AEB"/>
    <w:rsid w:val="004D0BC0"/>
    <w:rsid w:val="004D2379"/>
    <w:rsid w:val="004D6226"/>
    <w:rsid w:val="004E2E59"/>
    <w:rsid w:val="004E353E"/>
    <w:rsid w:val="004E3BF1"/>
    <w:rsid w:val="004E4854"/>
    <w:rsid w:val="004E7B9C"/>
    <w:rsid w:val="004F3F4D"/>
    <w:rsid w:val="004F58C1"/>
    <w:rsid w:val="00505D2E"/>
    <w:rsid w:val="00506518"/>
    <w:rsid w:val="0050654D"/>
    <w:rsid w:val="005126A4"/>
    <w:rsid w:val="005135D6"/>
    <w:rsid w:val="005244B8"/>
    <w:rsid w:val="0052490C"/>
    <w:rsid w:val="00525636"/>
    <w:rsid w:val="0053189C"/>
    <w:rsid w:val="005334A2"/>
    <w:rsid w:val="0053373C"/>
    <w:rsid w:val="005351F5"/>
    <w:rsid w:val="0053642D"/>
    <w:rsid w:val="00552586"/>
    <w:rsid w:val="00552AA0"/>
    <w:rsid w:val="00563DDE"/>
    <w:rsid w:val="005739AF"/>
    <w:rsid w:val="00573D80"/>
    <w:rsid w:val="00574AE2"/>
    <w:rsid w:val="005776D0"/>
    <w:rsid w:val="00581889"/>
    <w:rsid w:val="00585B82"/>
    <w:rsid w:val="00586436"/>
    <w:rsid w:val="00587BB1"/>
    <w:rsid w:val="00587F94"/>
    <w:rsid w:val="00590093"/>
    <w:rsid w:val="00593551"/>
    <w:rsid w:val="005A64EE"/>
    <w:rsid w:val="005A6706"/>
    <w:rsid w:val="005A764A"/>
    <w:rsid w:val="005A7B7F"/>
    <w:rsid w:val="005B0ADE"/>
    <w:rsid w:val="005B5F41"/>
    <w:rsid w:val="005C2B8F"/>
    <w:rsid w:val="005C3BEE"/>
    <w:rsid w:val="005C53AF"/>
    <w:rsid w:val="005C7786"/>
    <w:rsid w:val="005D5141"/>
    <w:rsid w:val="005D5B58"/>
    <w:rsid w:val="005D7442"/>
    <w:rsid w:val="005E1B2C"/>
    <w:rsid w:val="005E4E43"/>
    <w:rsid w:val="005E5839"/>
    <w:rsid w:val="005F0446"/>
    <w:rsid w:val="005F42EA"/>
    <w:rsid w:val="005F4660"/>
    <w:rsid w:val="005F5742"/>
    <w:rsid w:val="005F5755"/>
    <w:rsid w:val="005F7023"/>
    <w:rsid w:val="006025D5"/>
    <w:rsid w:val="00603070"/>
    <w:rsid w:val="006031B0"/>
    <w:rsid w:val="00606071"/>
    <w:rsid w:val="006069C3"/>
    <w:rsid w:val="00627C78"/>
    <w:rsid w:val="00634227"/>
    <w:rsid w:val="006514D6"/>
    <w:rsid w:val="00654FA7"/>
    <w:rsid w:val="006575BC"/>
    <w:rsid w:val="00660E09"/>
    <w:rsid w:val="00663970"/>
    <w:rsid w:val="0066490B"/>
    <w:rsid w:val="00665DA1"/>
    <w:rsid w:val="00676862"/>
    <w:rsid w:val="006776A3"/>
    <w:rsid w:val="00680734"/>
    <w:rsid w:val="00682FCA"/>
    <w:rsid w:val="00684983"/>
    <w:rsid w:val="0068645D"/>
    <w:rsid w:val="00686D18"/>
    <w:rsid w:val="00690F6F"/>
    <w:rsid w:val="00693BF3"/>
    <w:rsid w:val="0069562A"/>
    <w:rsid w:val="006A3F61"/>
    <w:rsid w:val="006A5E71"/>
    <w:rsid w:val="006B0C56"/>
    <w:rsid w:val="006B49B6"/>
    <w:rsid w:val="006B5A2D"/>
    <w:rsid w:val="006B6108"/>
    <w:rsid w:val="006B6C64"/>
    <w:rsid w:val="006C2006"/>
    <w:rsid w:val="006D1947"/>
    <w:rsid w:val="006E1148"/>
    <w:rsid w:val="006E1D55"/>
    <w:rsid w:val="006E6041"/>
    <w:rsid w:val="006F0641"/>
    <w:rsid w:val="006F0DFB"/>
    <w:rsid w:val="007002DD"/>
    <w:rsid w:val="00701CCF"/>
    <w:rsid w:val="00702709"/>
    <w:rsid w:val="0070384E"/>
    <w:rsid w:val="0070797A"/>
    <w:rsid w:val="00707C7E"/>
    <w:rsid w:val="007150B9"/>
    <w:rsid w:val="00723037"/>
    <w:rsid w:val="00725181"/>
    <w:rsid w:val="0072752A"/>
    <w:rsid w:val="00733F0C"/>
    <w:rsid w:val="00735EC7"/>
    <w:rsid w:val="0074147F"/>
    <w:rsid w:val="007476C7"/>
    <w:rsid w:val="00761F3F"/>
    <w:rsid w:val="00762FF6"/>
    <w:rsid w:val="00763375"/>
    <w:rsid w:val="007746A0"/>
    <w:rsid w:val="00784413"/>
    <w:rsid w:val="00787783"/>
    <w:rsid w:val="00791CF0"/>
    <w:rsid w:val="007932CE"/>
    <w:rsid w:val="007A08C0"/>
    <w:rsid w:val="007A14C4"/>
    <w:rsid w:val="007A5922"/>
    <w:rsid w:val="007B71EE"/>
    <w:rsid w:val="007C7E63"/>
    <w:rsid w:val="007D5C3D"/>
    <w:rsid w:val="007E43B8"/>
    <w:rsid w:val="007F2737"/>
    <w:rsid w:val="007F2C24"/>
    <w:rsid w:val="007F54BA"/>
    <w:rsid w:val="00802091"/>
    <w:rsid w:val="00803804"/>
    <w:rsid w:val="0080710D"/>
    <w:rsid w:val="0080757B"/>
    <w:rsid w:val="00822AB2"/>
    <w:rsid w:val="008268E3"/>
    <w:rsid w:val="00827F42"/>
    <w:rsid w:val="008332C4"/>
    <w:rsid w:val="00834245"/>
    <w:rsid w:val="00840EA6"/>
    <w:rsid w:val="00846329"/>
    <w:rsid w:val="00850BE9"/>
    <w:rsid w:val="00856B3E"/>
    <w:rsid w:val="00857045"/>
    <w:rsid w:val="00866DBE"/>
    <w:rsid w:val="008671FC"/>
    <w:rsid w:val="008777AD"/>
    <w:rsid w:val="008827FE"/>
    <w:rsid w:val="008832BD"/>
    <w:rsid w:val="00886346"/>
    <w:rsid w:val="00890886"/>
    <w:rsid w:val="0089266E"/>
    <w:rsid w:val="008A28D2"/>
    <w:rsid w:val="008A354F"/>
    <w:rsid w:val="008A5F73"/>
    <w:rsid w:val="008A60B8"/>
    <w:rsid w:val="008B0313"/>
    <w:rsid w:val="008B27C6"/>
    <w:rsid w:val="008C77D1"/>
    <w:rsid w:val="008D07B1"/>
    <w:rsid w:val="008D1265"/>
    <w:rsid w:val="008E19D6"/>
    <w:rsid w:val="008F4516"/>
    <w:rsid w:val="008F572B"/>
    <w:rsid w:val="008F6AE4"/>
    <w:rsid w:val="008F74C6"/>
    <w:rsid w:val="009031F0"/>
    <w:rsid w:val="00910C08"/>
    <w:rsid w:val="00914B9F"/>
    <w:rsid w:val="0092544F"/>
    <w:rsid w:val="009271C7"/>
    <w:rsid w:val="009318AE"/>
    <w:rsid w:val="009413FF"/>
    <w:rsid w:val="00944691"/>
    <w:rsid w:val="00945B80"/>
    <w:rsid w:val="00960753"/>
    <w:rsid w:val="00962AF4"/>
    <w:rsid w:val="009708D7"/>
    <w:rsid w:val="00980237"/>
    <w:rsid w:val="0098258A"/>
    <w:rsid w:val="00987655"/>
    <w:rsid w:val="009950E6"/>
    <w:rsid w:val="009A351F"/>
    <w:rsid w:val="009A37C9"/>
    <w:rsid w:val="009A4A4B"/>
    <w:rsid w:val="009B1DC0"/>
    <w:rsid w:val="009B69D0"/>
    <w:rsid w:val="009B7CF6"/>
    <w:rsid w:val="009C1147"/>
    <w:rsid w:val="009C477F"/>
    <w:rsid w:val="009D24DA"/>
    <w:rsid w:val="009D26EE"/>
    <w:rsid w:val="009D326E"/>
    <w:rsid w:val="009D358A"/>
    <w:rsid w:val="009D5532"/>
    <w:rsid w:val="009E0EA8"/>
    <w:rsid w:val="009F190B"/>
    <w:rsid w:val="00A0095C"/>
    <w:rsid w:val="00A11055"/>
    <w:rsid w:val="00A251B3"/>
    <w:rsid w:val="00A349C3"/>
    <w:rsid w:val="00A40A4E"/>
    <w:rsid w:val="00A41D72"/>
    <w:rsid w:val="00A53D79"/>
    <w:rsid w:val="00A54B21"/>
    <w:rsid w:val="00A574F2"/>
    <w:rsid w:val="00A61130"/>
    <w:rsid w:val="00A611BF"/>
    <w:rsid w:val="00A61A74"/>
    <w:rsid w:val="00A63235"/>
    <w:rsid w:val="00A756F9"/>
    <w:rsid w:val="00A8104E"/>
    <w:rsid w:val="00A86729"/>
    <w:rsid w:val="00A920D8"/>
    <w:rsid w:val="00A9247C"/>
    <w:rsid w:val="00A97A71"/>
    <w:rsid w:val="00AA0495"/>
    <w:rsid w:val="00AA3639"/>
    <w:rsid w:val="00AA5589"/>
    <w:rsid w:val="00AB10A0"/>
    <w:rsid w:val="00AC1DC3"/>
    <w:rsid w:val="00AC7A8B"/>
    <w:rsid w:val="00AE3988"/>
    <w:rsid w:val="00AE3CFC"/>
    <w:rsid w:val="00AE5A1B"/>
    <w:rsid w:val="00AF29CD"/>
    <w:rsid w:val="00AF4013"/>
    <w:rsid w:val="00B004A1"/>
    <w:rsid w:val="00B0494E"/>
    <w:rsid w:val="00B0686D"/>
    <w:rsid w:val="00B15AA2"/>
    <w:rsid w:val="00B436D5"/>
    <w:rsid w:val="00B43F6F"/>
    <w:rsid w:val="00B4669B"/>
    <w:rsid w:val="00B52C99"/>
    <w:rsid w:val="00B53B03"/>
    <w:rsid w:val="00B55221"/>
    <w:rsid w:val="00B578A8"/>
    <w:rsid w:val="00B621BC"/>
    <w:rsid w:val="00B650AA"/>
    <w:rsid w:val="00B70250"/>
    <w:rsid w:val="00B71423"/>
    <w:rsid w:val="00B71AD1"/>
    <w:rsid w:val="00B73A42"/>
    <w:rsid w:val="00B8057D"/>
    <w:rsid w:val="00B81B73"/>
    <w:rsid w:val="00B92E66"/>
    <w:rsid w:val="00BA43B0"/>
    <w:rsid w:val="00BC1409"/>
    <w:rsid w:val="00BD0B20"/>
    <w:rsid w:val="00BD277F"/>
    <w:rsid w:val="00BD38CD"/>
    <w:rsid w:val="00BD47AB"/>
    <w:rsid w:val="00BD7C6A"/>
    <w:rsid w:val="00BE179D"/>
    <w:rsid w:val="00BE32CC"/>
    <w:rsid w:val="00BE6E1C"/>
    <w:rsid w:val="00BF07AF"/>
    <w:rsid w:val="00BF0C34"/>
    <w:rsid w:val="00BF1704"/>
    <w:rsid w:val="00C03E49"/>
    <w:rsid w:val="00C1139F"/>
    <w:rsid w:val="00C11B9F"/>
    <w:rsid w:val="00C16C80"/>
    <w:rsid w:val="00C3259D"/>
    <w:rsid w:val="00C357ED"/>
    <w:rsid w:val="00C411CF"/>
    <w:rsid w:val="00C420BF"/>
    <w:rsid w:val="00C424F9"/>
    <w:rsid w:val="00C435C0"/>
    <w:rsid w:val="00C514DD"/>
    <w:rsid w:val="00C54A88"/>
    <w:rsid w:val="00C55513"/>
    <w:rsid w:val="00C63668"/>
    <w:rsid w:val="00C66E97"/>
    <w:rsid w:val="00C7080D"/>
    <w:rsid w:val="00C758DA"/>
    <w:rsid w:val="00C810E6"/>
    <w:rsid w:val="00C93CED"/>
    <w:rsid w:val="00CB0BF9"/>
    <w:rsid w:val="00CB4B2D"/>
    <w:rsid w:val="00CC1220"/>
    <w:rsid w:val="00CC3E7D"/>
    <w:rsid w:val="00CD09D3"/>
    <w:rsid w:val="00CD7BBD"/>
    <w:rsid w:val="00CE3ABC"/>
    <w:rsid w:val="00CE444C"/>
    <w:rsid w:val="00CE71B1"/>
    <w:rsid w:val="00CE7D1D"/>
    <w:rsid w:val="00CF22EB"/>
    <w:rsid w:val="00D00337"/>
    <w:rsid w:val="00D02692"/>
    <w:rsid w:val="00D028CC"/>
    <w:rsid w:val="00D02998"/>
    <w:rsid w:val="00D13F5C"/>
    <w:rsid w:val="00D20934"/>
    <w:rsid w:val="00D20AC8"/>
    <w:rsid w:val="00D21F54"/>
    <w:rsid w:val="00D3053C"/>
    <w:rsid w:val="00D3119F"/>
    <w:rsid w:val="00D43BD4"/>
    <w:rsid w:val="00D523C6"/>
    <w:rsid w:val="00D56FCB"/>
    <w:rsid w:val="00D60257"/>
    <w:rsid w:val="00D723D4"/>
    <w:rsid w:val="00D724BA"/>
    <w:rsid w:val="00D72A35"/>
    <w:rsid w:val="00D77532"/>
    <w:rsid w:val="00D80CBA"/>
    <w:rsid w:val="00D8361E"/>
    <w:rsid w:val="00D87833"/>
    <w:rsid w:val="00D9037E"/>
    <w:rsid w:val="00DA313E"/>
    <w:rsid w:val="00DB6484"/>
    <w:rsid w:val="00DB66A8"/>
    <w:rsid w:val="00DB6B23"/>
    <w:rsid w:val="00DD1722"/>
    <w:rsid w:val="00DD4C75"/>
    <w:rsid w:val="00DE0ED2"/>
    <w:rsid w:val="00DE4290"/>
    <w:rsid w:val="00DE6D81"/>
    <w:rsid w:val="00DF50D4"/>
    <w:rsid w:val="00DF5C72"/>
    <w:rsid w:val="00E01A2A"/>
    <w:rsid w:val="00E01AF1"/>
    <w:rsid w:val="00E024B2"/>
    <w:rsid w:val="00E03726"/>
    <w:rsid w:val="00E11174"/>
    <w:rsid w:val="00E130B4"/>
    <w:rsid w:val="00E21BB8"/>
    <w:rsid w:val="00E3197C"/>
    <w:rsid w:val="00E326A7"/>
    <w:rsid w:val="00E34C79"/>
    <w:rsid w:val="00E455E7"/>
    <w:rsid w:val="00E53B81"/>
    <w:rsid w:val="00E612DD"/>
    <w:rsid w:val="00E8131A"/>
    <w:rsid w:val="00E87397"/>
    <w:rsid w:val="00E902E5"/>
    <w:rsid w:val="00E94867"/>
    <w:rsid w:val="00E96908"/>
    <w:rsid w:val="00EA253B"/>
    <w:rsid w:val="00EB7F48"/>
    <w:rsid w:val="00EC5F5C"/>
    <w:rsid w:val="00ED3AAB"/>
    <w:rsid w:val="00EE1447"/>
    <w:rsid w:val="00EE1D2F"/>
    <w:rsid w:val="00EE2FCE"/>
    <w:rsid w:val="00EE41D2"/>
    <w:rsid w:val="00EF7489"/>
    <w:rsid w:val="00EF7641"/>
    <w:rsid w:val="00F01FBC"/>
    <w:rsid w:val="00F05821"/>
    <w:rsid w:val="00F05CD4"/>
    <w:rsid w:val="00F06420"/>
    <w:rsid w:val="00F16C8F"/>
    <w:rsid w:val="00F17110"/>
    <w:rsid w:val="00F21F6F"/>
    <w:rsid w:val="00F232C4"/>
    <w:rsid w:val="00F25613"/>
    <w:rsid w:val="00F2713E"/>
    <w:rsid w:val="00F30598"/>
    <w:rsid w:val="00F37515"/>
    <w:rsid w:val="00F406F5"/>
    <w:rsid w:val="00F4676F"/>
    <w:rsid w:val="00F4774A"/>
    <w:rsid w:val="00F504E6"/>
    <w:rsid w:val="00F51947"/>
    <w:rsid w:val="00F52C9A"/>
    <w:rsid w:val="00F713C2"/>
    <w:rsid w:val="00F71A9A"/>
    <w:rsid w:val="00F8224E"/>
    <w:rsid w:val="00F90FF1"/>
    <w:rsid w:val="00F91EE2"/>
    <w:rsid w:val="00FA5D0F"/>
    <w:rsid w:val="00FA6CE9"/>
    <w:rsid w:val="00FB05A1"/>
    <w:rsid w:val="00FB2253"/>
    <w:rsid w:val="00FB3C1D"/>
    <w:rsid w:val="00FC24C7"/>
    <w:rsid w:val="00FD4013"/>
    <w:rsid w:val="00FD5779"/>
    <w:rsid w:val="00FE067F"/>
    <w:rsid w:val="00FE370F"/>
    <w:rsid w:val="00FE4646"/>
    <w:rsid w:val="00FF09BF"/>
    <w:rsid w:val="6F22B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9AA9C"/>
  <w15:chartTrackingRefBased/>
  <w15:docId w15:val="{6F5C7748-12AB-4281-93F7-E1ACD6747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B7F"/>
  </w:style>
  <w:style w:type="paragraph" w:styleId="Heading1">
    <w:name w:val="heading 1"/>
    <w:basedOn w:val="Normal"/>
    <w:next w:val="Normal"/>
    <w:link w:val="Heading1Char"/>
    <w:uiPriority w:val="1"/>
    <w:qFormat/>
    <w:rsid w:val="00627C78"/>
    <w:pPr>
      <w:widowControl w:val="0"/>
      <w:autoSpaceDE w:val="0"/>
      <w:autoSpaceDN w:val="0"/>
      <w:adjustRightInd w:val="0"/>
      <w:spacing w:after="0" w:line="240" w:lineRule="auto"/>
      <w:ind w:left="1019" w:hanging="300"/>
      <w:jc w:val="left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77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74A"/>
  </w:style>
  <w:style w:type="paragraph" w:styleId="Footer">
    <w:name w:val="footer"/>
    <w:basedOn w:val="Normal"/>
    <w:link w:val="FooterChar"/>
    <w:uiPriority w:val="99"/>
    <w:unhideWhenUsed/>
    <w:rsid w:val="00F477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74A"/>
  </w:style>
  <w:style w:type="paragraph" w:styleId="ListParagraph">
    <w:name w:val="List Paragraph"/>
    <w:basedOn w:val="Normal"/>
    <w:uiPriority w:val="1"/>
    <w:qFormat/>
    <w:rsid w:val="00CD09D3"/>
    <w:pPr>
      <w:spacing w:after="0" w:line="240" w:lineRule="auto"/>
      <w:ind w:left="720"/>
      <w:contextualSpacing/>
      <w:jc w:val="left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efault">
    <w:name w:val="Default"/>
    <w:rsid w:val="00CD09D3"/>
    <w:pPr>
      <w:autoSpaceDE w:val="0"/>
      <w:autoSpaceDN w:val="0"/>
      <w:adjustRightInd w:val="0"/>
      <w:spacing w:after="0" w:line="240" w:lineRule="auto"/>
      <w:jc w:val="lef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03726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10C0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10C08"/>
    <w:rPr>
      <w:rFonts w:ascii="Consolas" w:hAnsi="Consolas"/>
      <w:sz w:val="21"/>
      <w:szCs w:val="21"/>
    </w:rPr>
  </w:style>
  <w:style w:type="character" w:customStyle="1" w:styleId="BodyChar">
    <w:name w:val="Body Char"/>
    <w:basedOn w:val="DefaultParagraphFont"/>
    <w:link w:val="Body"/>
    <w:locked/>
    <w:rsid w:val="009708D7"/>
    <w:rPr>
      <w:rFonts w:ascii="Times New Roman" w:eastAsia="Calibri" w:hAnsi="Times New Roman" w:cs="Times New Roman"/>
      <w:sz w:val="24"/>
    </w:rPr>
  </w:style>
  <w:style w:type="paragraph" w:customStyle="1" w:styleId="Body">
    <w:name w:val="Body"/>
    <w:basedOn w:val="ListParagraph"/>
    <w:link w:val="BodyChar"/>
    <w:qFormat/>
    <w:rsid w:val="009708D7"/>
    <w:pPr>
      <w:numPr>
        <w:numId w:val="3"/>
      </w:numPr>
      <w:spacing w:before="240" w:after="240"/>
      <w:contextualSpacing w:val="0"/>
    </w:pPr>
    <w:rPr>
      <w:rFonts w:eastAsia="Calibri"/>
      <w:szCs w:val="22"/>
    </w:rPr>
  </w:style>
  <w:style w:type="numbering" w:customStyle="1" w:styleId="OfficialOutlineFormat">
    <w:name w:val="Official Outline Format"/>
    <w:uiPriority w:val="99"/>
    <w:rsid w:val="009708D7"/>
    <w:pPr>
      <w:numPr>
        <w:numId w:val="3"/>
      </w:numPr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58E3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130B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130B4"/>
  </w:style>
  <w:style w:type="character" w:customStyle="1" w:styleId="eop">
    <w:name w:val="eop"/>
    <w:basedOn w:val="DefaultParagraphFont"/>
    <w:rsid w:val="00E130B4"/>
  </w:style>
  <w:style w:type="paragraph" w:styleId="BodyText">
    <w:name w:val="Body Text"/>
    <w:basedOn w:val="Normal"/>
    <w:link w:val="BodyTextChar"/>
    <w:uiPriority w:val="1"/>
    <w:qFormat/>
    <w:rsid w:val="00112DDE"/>
    <w:pPr>
      <w:widowControl w:val="0"/>
      <w:autoSpaceDE w:val="0"/>
      <w:autoSpaceDN w:val="0"/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12DD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627C78"/>
    <w:rPr>
      <w:rFonts w:ascii="Times New Roman" w:eastAsia="Times New Roman" w:hAnsi="Times New Roman" w:cs="Times New Roman"/>
      <w:b/>
      <w:bCs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627C78"/>
  </w:style>
  <w:style w:type="paragraph" w:customStyle="1" w:styleId="TableParagraph">
    <w:name w:val="Table Paragraph"/>
    <w:basedOn w:val="Normal"/>
    <w:uiPriority w:val="1"/>
    <w:qFormat/>
    <w:rsid w:val="00627C78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6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6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8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6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5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9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9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7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9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1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1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284351335V\Desktop\Sample%20Alt%20Uniform%20Wear%20MF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54C0200B8DCE48A064370FD119B3B1" ma:contentTypeVersion="2" ma:contentTypeDescription="Create a new document." ma:contentTypeScope="" ma:versionID="06f53c90c2b7c36ed914341e9d451b2d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dfc30a45174b20485c7fbd21128e2e5e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CCB1B4A-C008-4191-8B09-D2A2DC6B89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C01F73-20BD-45D4-BDDA-655A822E39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049506-EB0C-4E3F-8D96-1943479CD51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592CA51-ED94-4814-91C6-2479962673B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C:\Users\1284351335V\Desktop\Sample Alt Uniform Wear MFR.dotx</Template>
  <TotalTime>34</TotalTime>
  <Pages>1</Pages>
  <Words>163</Words>
  <Characters>884</Characters>
  <Application>Microsoft Office Word</Application>
  <DocSecurity>0</DocSecurity>
  <Lines>36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BOGDANOVIC, STEPHANIE E MSgt USAF AETC 17 TRW/JA</dc:creator>
  <cp:keywords/>
  <dc:description/>
  <cp:lastModifiedBy>FC</cp:lastModifiedBy>
  <cp:revision>20</cp:revision>
  <cp:lastPrinted>2023-09-20T15:35:00Z</cp:lastPrinted>
  <dcterms:created xsi:type="dcterms:W3CDTF">2026-05-14T11:52:00Z</dcterms:created>
  <dcterms:modified xsi:type="dcterms:W3CDTF">2026-07-25T14:38:00Z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0x0101000454C0200B8DCE48A064370FD119B3B1</vt:lpwstr>
  </property>
</Properties>
</file>